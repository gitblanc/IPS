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371D203A" w:rsidR="00D077E9" w:rsidRDefault="00950737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4F360D6C">
            <wp:simplePos x="0" y="0"/>
            <wp:positionH relativeFrom="page">
              <wp:posOffset>-1903762</wp:posOffset>
            </wp:positionH>
            <wp:positionV relativeFrom="page">
              <wp:posOffset>-33454</wp:posOffset>
            </wp:positionV>
            <wp:extent cx="10265855" cy="10806461"/>
            <wp:effectExtent l="25400" t="25400" r="34290" b="266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272461" cy="1081341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67F326A1" wp14:editId="7249F61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05236" id="Rectángulo 3" o:spid="_x0000_s1026" alt="rectángulo blanco para texto en portada" style="position:absolute;margin-left:-15.95pt;margin-top:73.85pt;width:310.15pt;height:681.6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&#13;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97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59D23236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0E5A3E85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6620EB" w14:textId="4101C66B" w:rsidR="007743C2" w:rsidRDefault="007743C2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Proyecto IPS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4ADE6F43" w:rsidR="00FD63F6" w:rsidRPr="004406FD" w:rsidRDefault="007743C2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5347E7"/>
                                      <w:sz w:val="56"/>
                                      <w:szCs w:val="48"/>
                                    </w:rPr>
                                  </w:pPr>
                                  <w:r w:rsidRPr="004406FD">
                                    <w:rPr>
                                      <w:color w:val="5347E7"/>
                                      <w:sz w:val="56"/>
                                      <w:szCs w:val="48"/>
                                      <w:lang w:bidi="es-ES"/>
                                    </w:rPr>
                                    <w:t>Grupo PL61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" filled="f" stroked="f" strokeweight=".5pt">
                      <v:textbox>
                        <w:txbxContent>
                          <w:p w14:paraId="7D6620EB" w14:textId="4101C66B" w:rsidR="007743C2" w:rsidRDefault="007743C2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bidi="es-ES"/>
                              </w:rPr>
                              <w:t>Proyecto IPS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4ADE6F43" w:rsidR="00FD63F6" w:rsidRPr="004406FD" w:rsidRDefault="007743C2" w:rsidP="00FD63F6">
                            <w:pPr>
                              <w:pStyle w:val="Ttulo"/>
                              <w:spacing w:after="0"/>
                              <w:rPr>
                                <w:color w:val="5347E7"/>
                                <w:sz w:val="56"/>
                                <w:szCs w:val="48"/>
                              </w:rPr>
                            </w:pPr>
                            <w:r w:rsidRPr="004406FD">
                              <w:rPr>
                                <w:color w:val="5347E7"/>
                                <w:sz w:val="56"/>
                                <w:szCs w:val="48"/>
                                <w:lang w:bidi="es-ES"/>
                              </w:rPr>
                              <w:t>Grupo PL61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B8A173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&#13;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61A6833A" w14:textId="77777777" w:rsidR="002518AF" w:rsidRDefault="002518AF" w:rsidP="00AB02A7">
            <w:pPr>
              <w:rPr>
                <w:noProof/>
                <w:lang w:bidi="es-ES"/>
              </w:rPr>
            </w:pPr>
          </w:p>
          <w:p w14:paraId="7F7390F7" w14:textId="77777777" w:rsidR="002518AF" w:rsidRDefault="002518AF" w:rsidP="00AB02A7">
            <w:pPr>
              <w:rPr>
                <w:noProof/>
                <w:lang w:bidi="es-ES"/>
              </w:rPr>
            </w:pPr>
          </w:p>
          <w:p w14:paraId="10B382CA" w14:textId="3FDC7B3E" w:rsidR="002518AF" w:rsidRDefault="002518AF" w:rsidP="00AB02A7">
            <w:pPr>
              <w:rPr>
                <w:noProof/>
                <w:lang w:bidi="es-ES"/>
              </w:rPr>
            </w:pPr>
            <w:r>
              <w:fldChar w:fldCharType="begin"/>
            </w:r>
            <w:r>
              <w:instrText xml:space="preserve"> INCLUDEPICTURE "https://imgs.search.brave.com/HeED8NhWXSOeggLRFah1ataaw29O8n9LZX8ksCXFFGc/rs:fit:400:200:1/g:ce/aHR0cHM6Ly9pbmdl/bmllcmlhaW5mb3Jt/YXRpY2EudW5pb3Zp/LmVzL2ltYWdlL2lt/YWdlX2dhbGxlcnk_/aW1nX2lkPTU0MzU2/MzQmdD0xNTg0OTYz/NTUxOTU2"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318AC852" wp14:editId="2B323308">
                  <wp:extent cx="3554095" cy="1773555"/>
                  <wp:effectExtent l="0" t="0" r="0" b="0"/>
                  <wp:docPr id="12" name="Imagen 12" descr="Escuela de Ingeniería Informática - Inic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scuela de Ingeniería Informática - Inic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095" cy="177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16FA7A4B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4C179F">
                  <w:rPr>
                    <w:rStyle w:val="SubttuloCar"/>
                    <w:noProof/>
                    <w:color w:val="FFFFFF" w:themeColor="background1"/>
                    <w:lang w:bidi="es-ES"/>
                  </w:rPr>
                  <w:t>1</w:t>
                </w:r>
                <w:r w:rsidR="004C179F">
                  <w:rPr>
                    <w:rStyle w:val="SubttuloCar"/>
                    <w:color w:val="FFFFFF" w:themeColor="background1"/>
                    <w:lang w:bidi="es-ES"/>
                  </w:rPr>
                  <w:t xml:space="preserve">1 </w:t>
                </w:r>
                <w:r w:rsidR="007645A8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diciembre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25B19A77" w14:textId="2E0C4E0E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C4AC5D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&#13;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291B2F9A" w14:textId="12FDE97C" w:rsidR="007743C2" w:rsidRDefault="007743C2" w:rsidP="00AB02A7">
            <w:pPr>
              <w:rPr>
                <w:noProof/>
                <w:sz w:val="10"/>
                <w:szCs w:val="10"/>
              </w:rPr>
            </w:pPr>
          </w:p>
          <w:p w14:paraId="31F2F8EA" w14:textId="77777777" w:rsidR="007743C2" w:rsidRPr="007743C2" w:rsidRDefault="007743C2" w:rsidP="00AB02A7">
            <w:pPr>
              <w:rPr>
                <w:noProof/>
                <w:sz w:val="10"/>
                <w:szCs w:val="10"/>
              </w:rPr>
            </w:pPr>
          </w:p>
          <w:p w14:paraId="297F87BF" w14:textId="0E7112E4" w:rsidR="00D077E9" w:rsidRDefault="00D077E9" w:rsidP="00AB02A7">
            <w:pPr>
              <w:rPr>
                <w:noProof/>
                <w:color w:val="FF9966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7743C2">
              <w:rPr>
                <w:noProof/>
                <w:color w:val="FFFFFF" w:themeColor="background1"/>
                <w:lang w:bidi="es-ES"/>
              </w:rPr>
              <w:t xml:space="preserve"> </w:t>
            </w:r>
            <w:r w:rsidR="00FD63F6" w:rsidRPr="004406FD">
              <w:rPr>
                <w:noProof/>
                <w:color w:val="5347E7"/>
                <w:lang w:bidi="es-ES"/>
              </w:rPr>
              <w:t>Edu</w:t>
            </w:r>
            <w:r w:rsidR="00FD63F6" w:rsidRPr="004406FD">
              <w:rPr>
                <w:noProof/>
                <w:color w:val="5347E7"/>
              </w:rPr>
              <w:t>ardo Blanco Bielsa</w:t>
            </w:r>
          </w:p>
          <w:p w14:paraId="2D0ACC66" w14:textId="25D39860" w:rsidR="007743C2" w:rsidRPr="00FD63F6" w:rsidRDefault="007743C2" w:rsidP="00AB02A7">
            <w:pPr>
              <w:rPr>
                <w:noProof/>
                <w:color w:val="FFFFFF" w:themeColor="background1"/>
              </w:rPr>
            </w:pPr>
            <w:r>
              <w:rPr>
                <w:noProof/>
                <w:color w:val="FF9966"/>
                <w:lang w:bidi="es-ES"/>
                <w14:textFill>
                  <w14:gradFill>
                    <w14:gsLst>
                      <w14:gs w14:pos="0">
                        <w14:srgbClr w14:val="FF9966">
                          <w14:shade w14:val="30000"/>
                          <w14:satMod w14:val="115000"/>
                        </w14:srgbClr>
                      </w14:gs>
                      <w14:gs w14:pos="50000">
                        <w14:srgbClr w14:val="FF9966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FF9966">
                          <w14:shade w14:val="100000"/>
                          <w14:satMod w14:val="115000"/>
                        </w14:srgbClr>
                      </w14:gs>
                    </w14:gsLst>
                    <w14:lin w14:ang="16200000" w14:scaled="0"/>
                  </w14:gradFill>
                </w14:textFill>
              </w:rPr>
              <w:t xml:space="preserve">                        </w:t>
            </w:r>
            <w:r w:rsidRPr="004406FD">
              <w:rPr>
                <w:noProof/>
                <w:color w:val="5347E7"/>
                <w:lang w:bidi="es-ES"/>
              </w:rPr>
              <w:t>Chen Xin Pan Wang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  <w:tr w:rsidR="007743C2" w14:paraId="17E673F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2D09B67" w14:textId="77777777" w:rsidR="007743C2" w:rsidRPr="00FD63F6" w:rsidRDefault="007743C2" w:rsidP="00AB02A7">
            <w:pPr>
              <w:rPr>
                <w:rStyle w:val="SubttuloCar"/>
                <w:b w:val="0"/>
                <w:noProof/>
                <w:color w:val="FFFFFF" w:themeColor="background1"/>
                <w:lang w:bidi="es-ES"/>
              </w:rPr>
            </w:pPr>
          </w:p>
        </w:tc>
      </w:tr>
    </w:tbl>
    <w:p w14:paraId="7638B1AB" w14:textId="54F5EE6A" w:rsidR="00D077E9" w:rsidRPr="00174AC9" w:rsidRDefault="00D077E9" w:rsidP="00174AC9">
      <w:pPr>
        <w:spacing w:after="200"/>
        <w:rPr>
          <w:noProof/>
        </w:rPr>
      </w:pPr>
      <w:r>
        <w:rPr>
          <w:noProof/>
          <w:lang w:bidi="es-ES"/>
        </w:rPr>
        <w:br w:type="page"/>
      </w:r>
    </w:p>
    <w:tbl>
      <w:tblPr>
        <w:tblW w:w="999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4"/>
      </w:tblGrid>
      <w:tr w:rsidR="00D077E9" w:rsidRPr="006D357F" w14:paraId="385A871C" w14:textId="77777777" w:rsidTr="001964BD">
        <w:trPr>
          <w:trHeight w:val="3546"/>
        </w:trPr>
        <w:tc>
          <w:tcPr>
            <w:tcW w:w="9994" w:type="dxa"/>
          </w:tcPr>
          <w:p w14:paraId="51D8E521" w14:textId="77777777" w:rsidR="0051243B" w:rsidRDefault="0051243B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</w:p>
          <w:sdt>
            <w:sdtPr>
              <w:rPr>
                <w:rFonts w:asciiTheme="minorHAnsi" w:eastAsiaTheme="minorEastAsia" w:hAnsiTheme="minorHAnsi" w:cstheme="minorBidi"/>
                <w:bCs w:val="0"/>
                <w:color w:val="082A75" w:themeColor="text2"/>
                <w:szCs w:val="22"/>
                <w:lang w:eastAsia="en-US"/>
              </w:rPr>
              <w:id w:val="164208047"/>
              <w:docPartObj>
                <w:docPartGallery w:val="Table of Contents"/>
                <w:docPartUnique/>
              </w:docPartObj>
            </w:sdtPr>
            <w:sdtEndPr>
              <w:rPr>
                <w:b w:val="0"/>
                <w:noProof/>
              </w:rPr>
            </w:sdtEndPr>
            <w:sdtContent>
              <w:p w14:paraId="2F5B3271" w14:textId="77777777" w:rsidR="00063AFA" w:rsidRPr="006A66D1" w:rsidRDefault="001F4484" w:rsidP="006A66D1">
                <w:pPr>
                  <w:pStyle w:val="TtuloTDC"/>
                  <w:rPr>
                    <w:noProof/>
                    <w:color w:val="5951C8" w:themeColor="text1" w:themeTint="80"/>
                  </w:rPr>
                </w:pPr>
                <w:r w:rsidRPr="001F4484">
                  <w:rPr>
                    <w:color w:val="5951C8" w:themeColor="text1" w:themeTint="80"/>
                  </w:rPr>
                  <w:t>Índice</w:t>
                </w:r>
                <w:r w:rsidR="00D82E6A">
                  <w:rPr>
                    <w:b w:val="0"/>
                    <w:bCs w:val="0"/>
                  </w:rPr>
                  <w:fldChar w:fldCharType="begin"/>
                </w:r>
                <w:r w:rsidR="00D82E6A">
                  <w:instrText>TOC \o "1-3" \h \z \u</w:instrText>
                </w:r>
                <w:r w:rsidR="00D82E6A">
                  <w:rPr>
                    <w:b w:val="0"/>
                    <w:bCs w:val="0"/>
                  </w:rPr>
                  <w:fldChar w:fldCharType="separate"/>
                </w:r>
              </w:p>
              <w:p w14:paraId="58AAE75A" w14:textId="77BAD83B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76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Descripción del sistema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_Toc121337076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3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F7A3A6B" w14:textId="47869BDD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79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Roles de usuario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_Toc121337079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3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F1FE2B9" w14:textId="7B8E09FA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87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Entorno tecnológico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_Toc121337087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4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0549DAD5" w14:textId="0CAD8C98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92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Story mapping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_Toc121337092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5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7D5CC829" w14:textId="42C5E7D9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94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:lang w:val="en-US"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Modelo de datos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_Toc121337094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7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B77C23B" w14:textId="15EDFAE7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95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Mapa de navegación por la interfaz de usuario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_Toc121337095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7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C633CA7" w14:textId="74BCFD52" w:rsidR="00063AFA" w:rsidRDefault="00CC0653" w:rsidP="00063AFA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096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Anexo I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_Toc121337096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9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61AD02C" w14:textId="24EE5CD6" w:rsidR="00063AFA" w:rsidRDefault="00CC0653">
                <w:pPr>
                  <w:pStyle w:val="TDC1"/>
                  <w:tabs>
                    <w:tab w:val="right" w:leader="underscore" w:pos="9628"/>
                  </w:tabs>
                  <w:rPr>
                    <w:rFonts w:cstheme="minorBidi"/>
                    <w:b w:val="0"/>
                    <w:bCs w:val="0"/>
                    <w:i w:val="0"/>
                    <w:iCs w:val="0"/>
                    <w:noProof/>
                    <w:color w:val="auto"/>
                    <w:lang w:eastAsia="es-ES_tradnl"/>
                  </w:rPr>
                </w:pPr>
                <w:hyperlink w:anchor="_Toc121337101" w:history="1">
                  <w:r w:rsidR="00063AFA" w:rsidRPr="00AE27DB">
                    <w:rPr>
                      <w:rStyle w:val="Hipervnculo"/>
                      <w:rFonts w:ascii="Aharoni" w:hAnsi="Aharoni" w:cs="Aharoni"/>
                      <w:noProof/>
                      <w14:textFill>
                        <w14:gradFill>
                          <w14:gsLst>
                            <w14:gs w14:pos="0">
                              <w14:schemeClr w14:val="tx1">
                                <w14:lumMod w14:val="50000"/>
                                <w14:lumOff w14:val="50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tx1">
                                <w14:lumMod w14:val="50000"/>
                                <w14:lumOff w14:val="50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tx1">
                                <w14:lumMod w14:val="50000"/>
                                <w14:lumOff w14:val="50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8100000" w14:scaled="0"/>
                        </w14:gradFill>
                      </w14:textFill>
                    </w:rPr>
                    <w:t>Anexo II</w:t>
                  </w:r>
                  <w:r w:rsidR="00063AFA">
                    <w:rPr>
                      <w:noProof/>
                      <w:webHidden/>
                    </w:rPr>
                    <w:tab/>
                  </w:r>
                  <w:r w:rsidR="00063AFA">
                    <w:rPr>
                      <w:noProof/>
                      <w:webHidden/>
                    </w:rPr>
                    <w:fldChar w:fldCharType="begin"/>
                  </w:r>
                  <w:r w:rsidR="00063AFA">
                    <w:rPr>
                      <w:noProof/>
                      <w:webHidden/>
                    </w:rPr>
                    <w:instrText xml:space="preserve"> PAGEREF _Toc121337101 \h </w:instrText>
                  </w:r>
                  <w:r w:rsidR="00063AFA">
                    <w:rPr>
                      <w:noProof/>
                      <w:webHidden/>
                    </w:rPr>
                  </w:r>
                  <w:r w:rsidR="00063AFA">
                    <w:rPr>
                      <w:noProof/>
                      <w:webHidden/>
                    </w:rPr>
                    <w:fldChar w:fldCharType="separate"/>
                  </w:r>
                  <w:r w:rsidR="00F264F1">
                    <w:rPr>
                      <w:noProof/>
                      <w:webHidden/>
                    </w:rPr>
                    <w:t>10</w:t>
                  </w:r>
                  <w:r w:rsidR="00063AFA"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2EBBCFCB" w14:textId="60D5A577" w:rsidR="00D82E6A" w:rsidRDefault="00D82E6A">
                <w:r>
                  <w:rPr>
                    <w:b w:val="0"/>
                    <w:bCs/>
                    <w:noProof/>
                  </w:rPr>
                  <w:fldChar w:fldCharType="end"/>
                </w:r>
              </w:p>
            </w:sdtContent>
          </w:sdt>
          <w:p w14:paraId="3FD5B91B" w14:textId="5F181509" w:rsidR="0051243B" w:rsidRPr="00600A65" w:rsidRDefault="00F30AAD" w:rsidP="00927911">
            <w:pPr>
              <w:pStyle w:val="TDC1"/>
              <w:tabs>
                <w:tab w:val="right" w:leader="underscore" w:pos="9628"/>
              </w:tabs>
              <w:rPr>
                <w:rFonts w:cstheme="minorBidi"/>
                <w:b w:val="0"/>
                <w:bCs w:val="0"/>
                <w:i w:val="0"/>
                <w:iCs w:val="0"/>
                <w:noProof/>
                <w:color w:val="auto"/>
                <w:lang w:eastAsia="es-ES"/>
              </w:rPr>
            </w:pPr>
            <w:r>
              <w:rPr>
                <w:color w:val="auto"/>
              </w:rPr>
              <w:fldChar w:fldCharType="begin"/>
            </w:r>
            <w:r w:rsidRPr="5E0DEDF4">
              <w:rPr>
                <w:color w:val="auto"/>
              </w:rPr>
              <w:instrText xml:space="preserve"> TOC \o "1-5" \h \z \u </w:instrText>
            </w:r>
            <w:r>
              <w:rPr>
                <w:color w:val="auto"/>
              </w:rPr>
              <w:fldChar w:fldCharType="separate"/>
            </w:r>
          </w:p>
          <w:p w14:paraId="60AA4F7C" w14:textId="627ED011" w:rsidR="0051243B" w:rsidRDefault="00F30AAD" w:rsidP="00063332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noProof/>
                <w:color w:val="auto"/>
                <w:sz w:val="24"/>
                <w:szCs w:val="20"/>
              </w:rPr>
              <w:fldChar w:fldCharType="end"/>
            </w:r>
          </w:p>
          <w:p w14:paraId="36208ECC" w14:textId="45121DAF" w:rsidR="0051243B" w:rsidRDefault="0051243B" w:rsidP="00063332">
            <w:pPr>
              <w:pStyle w:val="Contenido"/>
              <w:rPr>
                <w:color w:val="auto"/>
                <w:sz w:val="24"/>
                <w:szCs w:val="24"/>
              </w:rPr>
            </w:pPr>
          </w:p>
          <w:p w14:paraId="554C11D3" w14:textId="77777777" w:rsidR="00DF027C" w:rsidRDefault="00DF027C" w:rsidP="00A73B17">
            <w:pPr>
              <w:pStyle w:val="Contenido"/>
              <w:rPr>
                <w:noProof/>
              </w:rPr>
            </w:pPr>
          </w:p>
          <w:p w14:paraId="0CDBDCD6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2C0A5562" w14:textId="77777777" w:rsidR="006A66D1" w:rsidRPr="00D57D48" w:rsidRDefault="006A66D1" w:rsidP="00A73B17">
            <w:pPr>
              <w:pStyle w:val="Contenido"/>
              <w:rPr>
                <w:noProof/>
              </w:rPr>
            </w:pPr>
          </w:p>
          <w:p w14:paraId="32330923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17977141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68F9CF78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6E55795C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3F4F2DE9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536092A7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4D84A845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688BC9CA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05630DCE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317BFD16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593D928D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758B1361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525EA49C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2921D012" w14:textId="77777777" w:rsidR="006A66D1" w:rsidRDefault="006A66D1" w:rsidP="00A73B17">
            <w:pPr>
              <w:pStyle w:val="Contenido"/>
              <w:rPr>
                <w:noProof/>
              </w:rPr>
            </w:pPr>
          </w:p>
          <w:p w14:paraId="225B9123" w14:textId="7AABBF42" w:rsidR="00FE32E4" w:rsidRDefault="00FE32E4" w:rsidP="00FE32E4">
            <w:pPr>
              <w:pStyle w:val="Ttulo1"/>
              <w:rPr>
                <w:rFonts w:ascii="Aharoni" w:hAnsi="Aharoni" w:cs="Aharoni"/>
                <w:noProof/>
                <w:color w:val="0F0D29" w:themeColor="text1"/>
                <w14:textFill>
                  <w14:gradFill>
                    <w14:gsLst>
                      <w14:gs w14:pos="0">
                        <w14:schemeClr w14:val="tx1">
                          <w14:lumMod w14:val="50000"/>
                          <w14:lumOff w14:val="5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tx1">
                          <w14:lumMod w14:val="50000"/>
                          <w14:lumOff w14:val="5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  <w14:shade w14:val="100000"/>
                          <w14:satMod w14:val="115000"/>
                        </w14:schemeClr>
                      </w14:gs>
                    </w14:gsLst>
                    <w14:lin w14:ang="8100000" w14:scaled="0"/>
                  </w14:gradFill>
                </w14:textFill>
              </w:rPr>
            </w:pPr>
            <w:bookmarkStart w:id="0" w:name="_Toc121337076"/>
            <w:bookmarkStart w:id="1" w:name="_Toc121307593"/>
            <w:r>
              <w:rPr>
                <w:rFonts w:ascii="Aharoni" w:hAnsi="Aharoni" w:cs="Aharoni"/>
                <w:noProof/>
                <w:color w:val="0F0D29" w:themeColor="text1"/>
                <w14:textFill>
                  <w14:gradFill>
                    <w14:gsLst>
                      <w14:gs w14:pos="0">
                        <w14:schemeClr w14:val="tx1">
                          <w14:lumMod w14:val="50000"/>
                          <w14:lumOff w14:val="5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tx1">
                          <w14:lumMod w14:val="50000"/>
                          <w14:lumOff w14:val="5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  <w14:shade w14:val="100000"/>
                          <w14:satMod w14:val="115000"/>
                        </w14:scheme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Descripción del sistema</w:t>
            </w:r>
            <w:bookmarkEnd w:id="0"/>
          </w:p>
          <w:p w14:paraId="6A29D229" w14:textId="2DE345F8" w:rsidR="00C623B1" w:rsidRPr="00C623B1" w:rsidRDefault="00FC123D" w:rsidP="6CA3A37E">
            <w:pPr>
              <w:pStyle w:val="Ttulo1"/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2" w:name="_Toc121334944"/>
            <w:bookmarkStart w:id="3" w:name="_Toc121337077"/>
            <w: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E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l sistema desarrollado durante este tiempo se basa e</w:t>
            </w:r>
            <w: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n 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una aplicación para </w:t>
            </w:r>
            <w:r w:rsidR="38223593" w:rsidRPr="1B0FCF61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la gestió</w:t>
            </w:r>
            <w:r w:rsidR="0D9AB670" w:rsidRPr="1B0FCF61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n</w:t>
            </w:r>
            <w:r w:rsidR="38223593" w:rsidRPr="1B0FCF61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de 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un centro deportivo</w:t>
            </w:r>
            <w:r w:rsidR="00018697" w:rsidRPr="1B0FCF61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. </w:t>
            </w:r>
            <w:r w:rsidR="096FA002" w:rsidRPr="2F7E5462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Quien se encarga de </w:t>
            </w:r>
            <w:r w:rsidR="096FA002" w:rsidRPr="4EA3404C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dicha gestión es el </w:t>
            </w:r>
            <w:r w:rsidR="096FA002" w:rsidRPr="00D62091">
              <w:rPr>
                <w:rFonts w:asciiTheme="minorHAnsi" w:hAnsiTheme="minorHAnsi" w:cstheme="minorBidi"/>
                <w:bCs/>
                <w:color w:val="auto"/>
                <w:sz w:val="22"/>
                <w:szCs w:val="22"/>
              </w:rPr>
              <w:t>administrador</w:t>
            </w:r>
            <w:r w:rsidR="0CEAF7D0" w:rsidRPr="1ACB6F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, que tiene ciertos privilegios y puede realizar tareas como la creación </w:t>
            </w:r>
            <w:r w:rsidR="6DB41E7C" w:rsidRPr="04F075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de</w:t>
            </w:r>
            <w:r w:rsidR="0CEAF7D0" w:rsidRPr="1ACB6F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tipos de actividades o la planificación y cancelación </w:t>
            </w:r>
            <w:r w:rsidR="7540AF66" w:rsidRPr="3BF20636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tanto</w:t>
            </w:r>
            <w:r w:rsidR="4D49D8C9" w:rsidRPr="3BF20636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</w:t>
            </w:r>
            <w:r w:rsidR="0CEAF7D0" w:rsidRPr="1ACB6F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de actividades </w:t>
            </w:r>
            <w:r w:rsidR="0F4F8F53" w:rsidRPr="17402D18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como de </w:t>
            </w:r>
            <w:r w:rsidR="0CEAF7D0" w:rsidRPr="1ACB6F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alqui</w:t>
            </w:r>
            <w:r w:rsidR="096FA002" w:rsidRPr="1ACB6FE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leres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</w:t>
            </w:r>
            <w:r w:rsidR="186C0FB5" w:rsidRPr="76DF91F3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de instalacio</w:t>
            </w:r>
            <w:r w:rsidR="047C96AC" w:rsidRPr="76DF91F3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nes. En un segundo </w:t>
            </w:r>
            <w:r w:rsidR="00D62091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lugar</w:t>
            </w:r>
            <w:r w:rsidR="047C96AC" w:rsidRPr="76DF91F3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, está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el </w:t>
            </w:r>
            <w:r w:rsidR="00C623B1" w:rsidRPr="003B7753">
              <w:rPr>
                <w:rFonts w:asciiTheme="minorHAnsi" w:hAnsiTheme="minorHAnsi" w:cstheme="minorBidi"/>
                <w:bCs/>
                <w:color w:val="auto"/>
                <w:sz w:val="22"/>
                <w:szCs w:val="22"/>
              </w:rPr>
              <w:t>socio</w:t>
            </w:r>
            <w:r w:rsidR="00C623B1" w:rsidRPr="59F4D0E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</w:t>
            </w:r>
            <w:r w:rsidR="53D1712B" w:rsidRPr="43904DAE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quién</w:t>
            </w:r>
            <w:r w:rsidR="5D441800" w:rsidRPr="43904DAE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puede </w:t>
            </w:r>
            <w:r w:rsidR="003B7753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tanto </w:t>
            </w:r>
            <w:r w:rsidR="5D441800" w:rsidRPr="40CC67C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apuntarse</w:t>
            </w:r>
            <w:r w:rsidR="5D441800" w:rsidRPr="43B789B4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a una determinada </w:t>
            </w:r>
            <w:r w:rsidR="5D441800" w:rsidRPr="40CC67C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actividad ya </w:t>
            </w:r>
            <w:r w:rsidR="5D441800" w:rsidRPr="23EF54BE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planificada como cancelarla</w:t>
            </w:r>
            <w:r w:rsidR="0AC658A5" w:rsidRPr="62CF2C3E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.</w:t>
            </w:r>
            <w:r w:rsidR="0AC658A5" w:rsidRPr="5ADCAB3E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</w:t>
            </w:r>
            <w:r w:rsidR="0AC658A5" w:rsidRPr="316F5A6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Toda </w:t>
            </w:r>
            <w:r w:rsidR="0AC658A5" w:rsidRPr="12DFAC8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esta</w:t>
            </w:r>
            <w:r w:rsidR="0AC658A5" w:rsidRPr="316F5A6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información </w:t>
            </w:r>
            <w:r w:rsidR="0AC658A5" w:rsidRPr="38D7ED8C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>está</w:t>
            </w:r>
            <w:r w:rsidR="0AC658A5" w:rsidRPr="316F5A6A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más detalla a continuación en los roles de usuario del</w:t>
            </w:r>
            <w:r w:rsidR="0AC658A5" w:rsidRPr="12DFAC85"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  <w:t xml:space="preserve"> sistema.</w:t>
            </w:r>
            <w:bookmarkEnd w:id="2"/>
            <w:bookmarkEnd w:id="3"/>
          </w:p>
          <w:p w14:paraId="7FBA44D6" w14:textId="64CF7F91" w:rsidR="38B12A5A" w:rsidRDefault="0AC658A5" w:rsidP="7C991707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  <w:bookmarkStart w:id="4" w:name="_Toc121334945"/>
            <w:bookmarkStart w:id="5" w:name="_Toc121337078"/>
            <w:r w:rsidRPr="7FF62D67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Además se hará uso de una base de datos en el que se ir</w:t>
            </w:r>
            <w:r w:rsidR="00EF1D1C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á</w:t>
            </w:r>
            <w:r w:rsidRPr="7FF62D67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n actualizando</w:t>
            </w:r>
            <w:r w:rsidRPr="0AB8A61F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 </w:t>
            </w:r>
            <w:r w:rsidRPr="76862E67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la información </w:t>
            </w:r>
            <w:r w:rsidRPr="3C2FD9E8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dinámicamente</w:t>
            </w:r>
            <w:r w:rsidRPr="5D6CA339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 </w:t>
            </w:r>
            <w:r w:rsidR="58719E77" w:rsidRPr="148304CA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a </w:t>
            </w:r>
            <w:r w:rsidR="58719E77" w:rsidRPr="0431CFD5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medida que </w:t>
            </w:r>
            <w:r w:rsidR="58719E77" w:rsidRPr="0D489E1A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cada usuario vaya haciendo cambios en la </w:t>
            </w:r>
            <w:r w:rsidR="58719E77" w:rsidRPr="1A69BA31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aplicación.</w:t>
            </w:r>
            <w:bookmarkEnd w:id="4"/>
            <w:bookmarkEnd w:id="5"/>
          </w:p>
          <w:p w14:paraId="7F03C9D6" w14:textId="3B7A6949" w:rsidR="00D43547" w:rsidRDefault="002E3D18" w:rsidP="00FF01FC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Los desarro</w:t>
            </w:r>
            <w:r w:rsidR="00656960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lladores hemos hecho caso al Product Owner y </w:t>
            </w:r>
            <w:r w:rsidR="00694FB8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se ha desarrollado</w:t>
            </w:r>
            <w:r w:rsidR="00FD65B6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 la aplicación </w:t>
            </w:r>
            <w:r w:rsidR="00694FB8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en función de sus requerimientos. A</w:t>
            </w:r>
            <w:r w:rsidR="008770C5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demás</w:t>
            </w:r>
            <w:r w:rsidR="00133DC0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, tuvimos </w:t>
            </w:r>
            <w:r w:rsidR="008770C5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varias reuniones para comentar dudas o cuestiones que teníamos con respecto a la aplicación.</w:t>
            </w:r>
            <w:r w:rsidR="0031160E"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 </w:t>
            </w:r>
          </w:p>
          <w:p w14:paraId="7E6364A6" w14:textId="77777777" w:rsidR="00FF01FC" w:rsidRDefault="00FF01FC" w:rsidP="00FF01FC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</w:p>
          <w:p w14:paraId="7BC3551D" w14:textId="77777777" w:rsidR="00112AEB" w:rsidRDefault="00112AEB" w:rsidP="7C991707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</w:p>
          <w:p w14:paraId="75324074" w14:textId="3CB69E13" w:rsidR="00FE32E4" w:rsidRDefault="00FE32E4" w:rsidP="00FE32E4">
            <w:pPr>
              <w:pStyle w:val="Ttulo1"/>
              <w:rPr>
                <w:rFonts w:ascii="Aharoni" w:hAnsi="Aharoni" w:cs="Aharoni"/>
                <w:noProof/>
                <w:color w:val="0F0D29" w:themeColor="text1"/>
                <w14:textFill>
                  <w14:gradFill>
                    <w14:gsLst>
                      <w14:gs w14:pos="0">
                        <w14:schemeClr w14:val="tx1">
                          <w14:lumMod w14:val="50000"/>
                          <w14:lumOff w14:val="5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tx1">
                          <w14:lumMod w14:val="50000"/>
                          <w14:lumOff w14:val="5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  <w14:shade w14:val="100000"/>
                          <w14:satMod w14:val="115000"/>
                        </w14:schemeClr>
                      </w14:gs>
                    </w14:gsLst>
                    <w14:lin w14:ang="8100000" w14:scaled="0"/>
                  </w14:gradFill>
                </w14:textFill>
              </w:rPr>
            </w:pPr>
            <w:bookmarkStart w:id="6" w:name="_Toc121337079"/>
            <w:r>
              <w:rPr>
                <w:rFonts w:ascii="Aharoni" w:hAnsi="Aharoni" w:cs="Aharoni"/>
                <w:noProof/>
                <w:color w:val="0F0D29" w:themeColor="text1"/>
                <w14:textFill>
                  <w14:gradFill>
                    <w14:gsLst>
                      <w14:gs w14:pos="0">
                        <w14:schemeClr w14:val="tx1">
                          <w14:lumMod w14:val="50000"/>
                          <w14:lumOff w14:val="50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tx1">
                          <w14:lumMod w14:val="50000"/>
                          <w14:lumOff w14:val="50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tx1">
                          <w14:lumMod w14:val="50000"/>
                          <w14:lumOff w14:val="50000"/>
                          <w14:shade w14:val="100000"/>
                          <w14:satMod w14:val="115000"/>
                        </w14:schemeClr>
                      </w14:gs>
                    </w14:gsLst>
                    <w14:lin w14:ang="8100000" w14:scaled="0"/>
                  </w14:gradFill>
                </w14:textFill>
              </w:rPr>
              <w:t>Roles de usuario</w:t>
            </w:r>
            <w:bookmarkEnd w:id="1"/>
            <w:bookmarkEnd w:id="6"/>
          </w:p>
          <w:p w14:paraId="23DF869F" w14:textId="77777777" w:rsidR="00FE32E4" w:rsidRDefault="00FE32E4" w:rsidP="00FE32E4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  <w:bookmarkStart w:id="7" w:name="_Toc121334947"/>
            <w:bookmarkStart w:id="8" w:name="_Toc121337080"/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Los roles de usuario que han participado en el proyecto son:</w:t>
            </w:r>
            <w:bookmarkEnd w:id="7"/>
            <w:bookmarkEnd w:id="8"/>
          </w:p>
          <w:p w14:paraId="513C4B91" w14:textId="77777777" w:rsidR="00FE32E4" w:rsidRDefault="00FE32E4" w:rsidP="00FE32E4">
            <w:pPr>
              <w:pStyle w:val="Ttulo1"/>
              <w:numPr>
                <w:ilvl w:val="0"/>
                <w:numId w:val="18"/>
              </w:numP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9" w:name="_Toc121334948"/>
            <w:bookmarkStart w:id="10" w:name="_Toc121337081"/>
            <w:r w:rsidRPr="00DA47E6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Monitor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: encargado del registro de asistencias del centro así como de su consulta para realizar diversas acciones.</w:t>
            </w:r>
            <w:bookmarkEnd w:id="9"/>
            <w:bookmarkEnd w:id="10"/>
          </w:p>
          <w:p w14:paraId="112BD04C" w14:textId="77777777" w:rsidR="00FE32E4" w:rsidRDefault="00FE32E4" w:rsidP="00FE32E4">
            <w:pPr>
              <w:pStyle w:val="Ttulo1"/>
              <w:numPr>
                <w:ilvl w:val="0"/>
                <w:numId w:val="18"/>
              </w:numP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11" w:name="_Toc121334949"/>
            <w:bookmarkStart w:id="12" w:name="_Toc121337082"/>
            <w:r w:rsidRPr="00DA47E6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Socio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: representa a un usuario vip que puede reservar sus actividades y cancelarlas, así como alquilar instalaciones para realizar sus actividades de ocio.</w:t>
            </w:r>
            <w:bookmarkEnd w:id="11"/>
            <w:bookmarkEnd w:id="12"/>
          </w:p>
          <w:p w14:paraId="58E2A62F" w14:textId="77777777" w:rsidR="00FE32E4" w:rsidRDefault="00FE32E4" w:rsidP="00FE32E4">
            <w:pPr>
              <w:pStyle w:val="Ttulo1"/>
              <w:numPr>
                <w:ilvl w:val="0"/>
                <w:numId w:val="18"/>
              </w:numP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13" w:name="_Toc121334950"/>
            <w:bookmarkStart w:id="14" w:name="_Toc121337083"/>
            <w:r w:rsidRPr="00DA47E6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Administrador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: encargado de la organización del centro, mediante la creación de tipos de actividad y su planificación, así como del alquiler de las instalaciones y su correspondiente cierre y cancelación.</w:t>
            </w:r>
            <w:bookmarkEnd w:id="13"/>
            <w:bookmarkEnd w:id="14"/>
          </w:p>
          <w:p w14:paraId="0A0E4A38" w14:textId="77777777" w:rsidR="00FE32E4" w:rsidRDefault="00FE32E4" w:rsidP="00FE32E4">
            <w:pPr>
              <w:pStyle w:val="Ttulo1"/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</w:pPr>
            <w:bookmarkStart w:id="15" w:name="_Toc121334951"/>
            <w:bookmarkStart w:id="16" w:name="_Toc121337084"/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Los roles de usuario que participarán en un futuro cercano son:</w:t>
            </w:r>
            <w:bookmarkEnd w:id="15"/>
            <w:bookmarkEnd w:id="16"/>
          </w:p>
          <w:p w14:paraId="61420475" w14:textId="77777777" w:rsidR="00FE32E4" w:rsidRDefault="00FE32E4" w:rsidP="00FE32E4">
            <w:pPr>
              <w:pStyle w:val="Ttulo1"/>
              <w:numPr>
                <w:ilvl w:val="0"/>
                <w:numId w:val="18"/>
              </w:numP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17" w:name="_Toc121334952"/>
            <w:bookmarkStart w:id="18" w:name="_Toc121337085"/>
            <w:r w:rsidRPr="00DA47E6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No socio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 xml:space="preserve">: representa a un usuario corriente que tendrá un privilegio menor que el </w:t>
            </w:r>
            <w:r w:rsidRPr="005F67F4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socio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, es decir, podrá acceder a casi todos los servicios disponibles, pero sin preferencia.</w:t>
            </w:r>
            <w:bookmarkEnd w:id="17"/>
            <w:bookmarkEnd w:id="18"/>
          </w:p>
          <w:p w14:paraId="62108505" w14:textId="77777777" w:rsidR="006D3658" w:rsidRDefault="00FE32E4" w:rsidP="00A73B17">
            <w:pPr>
              <w:pStyle w:val="Ttulo1"/>
              <w:numPr>
                <w:ilvl w:val="0"/>
                <w:numId w:val="18"/>
              </w:numPr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  <w:bookmarkStart w:id="19" w:name="_Toc121334953"/>
            <w:bookmarkStart w:id="20" w:name="_Toc121337086"/>
            <w:r w:rsidRPr="00DA47E6">
              <w:rPr>
                <w:rFonts w:asciiTheme="minorHAnsi" w:hAnsiTheme="minorHAnsi" w:cstheme="minorBidi"/>
                <w:bCs/>
                <w:noProof/>
                <w:color w:val="auto"/>
                <w:sz w:val="22"/>
                <w:szCs w:val="22"/>
              </w:rPr>
              <w:t>Terceros</w:t>
            </w:r>
            <w:r>
              <w:rPr>
                <w:rFonts w:asciiTheme="minorHAnsi" w:hAnsiTheme="minorHAnsi" w:cstheme="minorBidi"/>
                <w:b w:val="0"/>
                <w:noProof/>
                <w:color w:val="auto"/>
                <w:sz w:val="22"/>
                <w:szCs w:val="22"/>
              </w:rPr>
              <w:t>: representa a entidades compuestas por más de un usuario (tales como empresas o asociaciones) que podrán reservar una instalación durante un período de tiempo determinado.</w:t>
            </w:r>
            <w:bookmarkEnd w:id="19"/>
            <w:bookmarkEnd w:id="20"/>
          </w:p>
          <w:p w14:paraId="6487EC11" w14:textId="77777777" w:rsidR="00E27476" w:rsidRDefault="00E27476" w:rsidP="00E27476">
            <w:pPr>
              <w:pStyle w:val="Ttulo1"/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</w:p>
          <w:p w14:paraId="0A6DFB9E" w14:textId="63AAF184" w:rsidR="00E27476" w:rsidRPr="00CC3FAA" w:rsidRDefault="00E27476" w:rsidP="00E27476">
            <w:pPr>
              <w:pStyle w:val="Ttulo1"/>
              <w:rPr>
                <w:rFonts w:asciiTheme="minorHAnsi" w:hAnsiTheme="minorHAnsi" w:cstheme="minorBidi"/>
                <w:b w:val="0"/>
                <w:color w:val="auto"/>
                <w:sz w:val="22"/>
                <w:szCs w:val="22"/>
              </w:rPr>
            </w:pPr>
          </w:p>
        </w:tc>
      </w:tr>
    </w:tbl>
    <w:p w14:paraId="0745C7CA" w14:textId="5AB32B4F" w:rsidR="008F5B07" w:rsidRDefault="005720A3" w:rsidP="008F5B0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21" w:name="_Toc121337087"/>
      <w:r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Entorno tecnológico</w:t>
      </w:r>
      <w:bookmarkEnd w:id="21"/>
    </w:p>
    <w:p w14:paraId="6477B697" w14:textId="1D2B1F30" w:rsidR="005720A3" w:rsidRDefault="00A4030D" w:rsidP="008F5B07">
      <w:pPr>
        <w:pStyle w:val="Ttulo1"/>
        <w:rPr>
          <w:rFonts w:asciiTheme="minorHAnsi" w:hAnsiTheme="minorHAnsi" w:cstheme="minorBidi"/>
          <w:b w:val="0"/>
          <w:color w:val="auto"/>
          <w:sz w:val="22"/>
          <w:szCs w:val="22"/>
        </w:rPr>
      </w:pPr>
      <w:bookmarkStart w:id="22" w:name="_Toc121334955"/>
      <w:bookmarkStart w:id="23" w:name="_Toc121337088"/>
      <w:r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Desde el inicio del primer sprint, en el equipo estuvimos de acuerdo en realizar el software usando el lenguaje </w:t>
      </w:r>
      <w:r w:rsidRPr="59F4D0E5">
        <w:rPr>
          <w:rFonts w:asciiTheme="minorHAnsi" w:hAnsiTheme="minorHAnsi" w:cstheme="minorBidi"/>
          <w:color w:val="auto"/>
          <w:sz w:val="22"/>
          <w:szCs w:val="22"/>
        </w:rPr>
        <w:t>Java</w:t>
      </w:r>
      <w:r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>, ya que es el lenguaje que todos tenemos más asimilado y así evitábamos problemas de última hora. En el momento de escoger la base de datos que serviría a nuestra aplicación, se plantearon dos posibles opciones</w:t>
      </w:r>
      <w:r w:rsidR="00E36CE1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: el uso de </w:t>
      </w:r>
      <w:r w:rsidR="00E36CE1" w:rsidRPr="00075F5E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MySql</w:t>
      </w:r>
      <w:r w:rsidR="00E36CE1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o el uso de </w:t>
      </w:r>
      <w:r w:rsidR="00E36CE1" w:rsidRPr="00075F5E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Hsqldb</w:t>
      </w:r>
      <w:r w:rsidR="00E36CE1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. Después de </w:t>
      </w:r>
      <w:r w:rsidR="006D2123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varios debates, nos decantamos por utilizar </w:t>
      </w:r>
      <w:r w:rsidR="006D2123" w:rsidRPr="59F4D0E5">
        <w:rPr>
          <w:rFonts w:asciiTheme="minorHAnsi" w:hAnsiTheme="minorHAnsi" w:cstheme="minorBidi"/>
          <w:color w:val="auto"/>
          <w:sz w:val="22"/>
          <w:szCs w:val="22"/>
        </w:rPr>
        <w:t>Hsqldb</w:t>
      </w:r>
      <w:r w:rsidR="006D2123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>.</w:t>
      </w:r>
      <w:bookmarkEnd w:id="22"/>
      <w:bookmarkEnd w:id="23"/>
      <w:r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  </w:t>
      </w:r>
    </w:p>
    <w:p w14:paraId="547EADB1" w14:textId="2B55E536" w:rsidR="007A290D" w:rsidRDefault="007A290D" w:rsidP="008F5B07">
      <w:pPr>
        <w:pStyle w:val="Ttulo1"/>
        <w:rPr>
          <w:rFonts w:asciiTheme="minorHAnsi" w:hAnsiTheme="minorHAnsi" w:cstheme="minorBidi"/>
          <w:b w:val="0"/>
          <w:color w:val="auto"/>
          <w:sz w:val="22"/>
          <w:szCs w:val="22"/>
        </w:rPr>
      </w:pPr>
      <w:bookmarkStart w:id="24" w:name="_Toc121334956"/>
      <w:bookmarkStart w:id="25" w:name="_Toc121337089"/>
      <w:r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Para la creación de la </w:t>
      </w:r>
      <w:r w:rsidR="00280A1B" w:rsidRPr="1B0FCF61">
        <w:rPr>
          <w:rFonts w:asciiTheme="minorHAnsi" w:hAnsiTheme="minorHAnsi" w:cstheme="minorBidi"/>
          <w:color w:val="auto"/>
          <w:sz w:val="22"/>
          <w:szCs w:val="22"/>
        </w:rPr>
        <w:t>IGU</w:t>
      </w:r>
      <w:r w:rsidR="00280A1B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(</w:t>
      </w:r>
      <w:r w:rsidR="00280A1B" w:rsidRPr="59F4D0E5">
        <w:rPr>
          <w:rFonts w:asciiTheme="minorHAnsi" w:hAnsiTheme="minorHAnsi" w:cstheme="minorBidi"/>
          <w:b w:val="0"/>
          <w:i/>
          <w:color w:val="auto"/>
          <w:sz w:val="22"/>
          <w:szCs w:val="22"/>
        </w:rPr>
        <w:t>Interfaz Gráfica de Usuario</w:t>
      </w:r>
      <w:r w:rsidR="00280A1B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), hemos hecho uso de </w:t>
      </w:r>
      <w:r w:rsidR="00280A1B" w:rsidRPr="1B0FCF61">
        <w:rPr>
          <w:rFonts w:asciiTheme="minorHAnsi" w:hAnsiTheme="minorHAnsi" w:cstheme="minorBidi"/>
          <w:color w:val="auto"/>
          <w:sz w:val="22"/>
          <w:szCs w:val="22"/>
        </w:rPr>
        <w:t>Java Swing</w:t>
      </w:r>
      <w:r w:rsidR="00280A1B" w:rsidRPr="59F4D0E5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, tanto en la parte de </w:t>
      </w:r>
      <w:r w:rsidR="00A71FF4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>socio, como de administrador y monitor.</w:t>
      </w:r>
      <w:r w:rsidR="00781675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En el segundo sprint, surgió la duda de si utilizar o no una librería externa para la creación del calendario que usa la ventana de administrador</w:t>
      </w:r>
      <w:r w:rsidR="00F85467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(</w:t>
      </w:r>
      <w:r w:rsidR="00F85467" w:rsidRPr="1B0FCF61">
        <w:rPr>
          <w:rFonts w:asciiTheme="minorHAnsi" w:hAnsiTheme="minorHAnsi" w:cstheme="minorBidi"/>
          <w:b w:val="0"/>
          <w:i/>
          <w:color w:val="auto"/>
          <w:sz w:val="22"/>
          <w:szCs w:val="22"/>
        </w:rPr>
        <w:t>JCalendar</w:t>
      </w:r>
      <w:r w:rsidR="00F85467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>)</w:t>
      </w:r>
      <w:r w:rsidR="00781675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. Sin embargo, debido a varias complicaciones que </w:t>
      </w:r>
      <w:r w:rsidR="00577A61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>imponía el uso de esta librería</w:t>
      </w:r>
      <w:r w:rsidR="00D70065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>, se decidió no utilizarla y crear el calendario de forma manual.</w:t>
      </w:r>
      <w:bookmarkEnd w:id="24"/>
      <w:bookmarkEnd w:id="25"/>
    </w:p>
    <w:p w14:paraId="5147DBD6" w14:textId="4E0D7886" w:rsidR="007A290D" w:rsidRDefault="0040600D" w:rsidP="008F5B07">
      <w:pPr>
        <w:pStyle w:val="Ttulo1"/>
        <w:rPr>
          <w:rFonts w:asciiTheme="minorHAnsi" w:hAnsiTheme="minorHAnsi" w:cstheme="minorBidi"/>
          <w:b w:val="0"/>
          <w:color w:val="auto"/>
          <w:sz w:val="22"/>
          <w:szCs w:val="22"/>
        </w:rPr>
      </w:pPr>
      <w:bookmarkStart w:id="26" w:name="_Toc121334957"/>
      <w:bookmarkStart w:id="27" w:name="_Toc121337090"/>
      <w:r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El producto </w:t>
      </w:r>
      <w:r w:rsidR="00836455" w:rsidRPr="1B0FCF61">
        <w:rPr>
          <w:rFonts w:asciiTheme="minorHAnsi" w:hAnsiTheme="minorHAnsi" w:cstheme="minorBidi"/>
          <w:b w:val="0"/>
          <w:color w:val="auto"/>
          <w:sz w:val="22"/>
          <w:szCs w:val="22"/>
        </w:rPr>
        <w:t>u</w:t>
      </w:r>
      <w:r w:rsidR="00B95790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sa una arquitectura </w:t>
      </w:r>
      <w:r w:rsidR="00B95790" w:rsidRPr="00B95790">
        <w:rPr>
          <w:rFonts w:asciiTheme="minorHAnsi" w:hAnsiTheme="minorHAnsi" w:cstheme="minorBidi"/>
          <w:bCs/>
          <w:color w:val="auto"/>
          <w:sz w:val="22"/>
          <w:szCs w:val="22"/>
        </w:rPr>
        <w:t>JDBC</w:t>
      </w:r>
      <w:r w:rsidR="00B95790">
        <w:rPr>
          <w:rFonts w:asciiTheme="minorHAnsi" w:hAnsiTheme="minorHAnsi" w:cstheme="minorBidi"/>
          <w:b w:val="0"/>
          <w:color w:val="auto"/>
          <w:sz w:val="22"/>
          <w:szCs w:val="22"/>
        </w:rPr>
        <w:t>, es decir,</w:t>
      </w:r>
      <w:r w:rsidR="00851322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cuando el usuario solicite realizar una acción, el elemento que pulse llamará a su correspondiente representación en la capa de lógica de negocio</w:t>
      </w:r>
      <w:r w:rsidR="000E520F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si es necesario</w:t>
      </w:r>
      <w:r w:rsidR="001A3B00">
        <w:rPr>
          <w:rFonts w:asciiTheme="minorHAnsi" w:hAnsiTheme="minorHAnsi" w:cstheme="minorBidi"/>
          <w:b w:val="0"/>
          <w:color w:val="auto"/>
          <w:sz w:val="22"/>
          <w:szCs w:val="22"/>
        </w:rPr>
        <w:t>, y a su vez, si esta acción requiere el consumo de datos, la lógica será la encargada de recaudar toda la información necesaria consumiéndola de la base de datos de la aplicación.</w:t>
      </w:r>
      <w:r w:rsidR="00042899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A continuación, se adjunta un </w:t>
      </w:r>
      <w:r w:rsidR="00C429B7">
        <w:rPr>
          <w:rFonts w:asciiTheme="minorHAnsi" w:hAnsiTheme="minorHAnsi" w:cstheme="minorBidi"/>
          <w:b w:val="0"/>
          <w:color w:val="auto"/>
          <w:sz w:val="22"/>
          <w:szCs w:val="22"/>
        </w:rPr>
        <w:t>ejemplo</w:t>
      </w:r>
      <w:r w:rsidR="00ED41BF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visual</w:t>
      </w:r>
      <w:r w:rsidR="00C429B7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como administrador</w:t>
      </w:r>
      <w:r w:rsidR="00ED41BF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(</w:t>
      </w:r>
      <w:r w:rsidR="00ED41BF" w:rsidRPr="00ED41BF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rol</w:t>
      </w:r>
      <w:r w:rsidR="00ED41BF">
        <w:rPr>
          <w:rFonts w:asciiTheme="minorHAnsi" w:hAnsiTheme="minorHAnsi" w:cstheme="minorBidi"/>
          <w:b w:val="0"/>
          <w:color w:val="auto"/>
          <w:sz w:val="22"/>
          <w:szCs w:val="22"/>
        </w:rPr>
        <w:t>)</w:t>
      </w:r>
      <w:r w:rsidR="00C429B7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del </w:t>
      </w:r>
      <w:r w:rsidR="00042899">
        <w:rPr>
          <w:rFonts w:asciiTheme="minorHAnsi" w:hAnsiTheme="minorHAnsi" w:cstheme="minorBidi"/>
          <w:b w:val="0"/>
          <w:color w:val="auto"/>
          <w:sz w:val="22"/>
          <w:szCs w:val="22"/>
        </w:rPr>
        <w:t>esquema</w:t>
      </w:r>
      <w:r w:rsidR="00321A06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(</w:t>
      </w:r>
      <w:r w:rsidR="00321A06" w:rsidRPr="001520C6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 xml:space="preserve">seguido </w:t>
      </w:r>
      <w:r w:rsidR="001520C6" w:rsidRPr="001520C6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para</w:t>
      </w:r>
      <w:r w:rsidR="009660BB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 xml:space="preserve"> todos los </w:t>
      </w:r>
      <w:r w:rsidR="001520C6" w:rsidRPr="001520C6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rol</w:t>
      </w:r>
      <w:r w:rsidR="009660BB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>es</w:t>
      </w:r>
      <w:r w:rsidR="001520C6" w:rsidRPr="001520C6">
        <w:rPr>
          <w:rFonts w:asciiTheme="minorHAnsi" w:hAnsiTheme="minorHAnsi" w:cstheme="minorBidi"/>
          <w:b w:val="0"/>
          <w:i/>
          <w:iCs/>
          <w:color w:val="auto"/>
          <w:sz w:val="22"/>
          <w:szCs w:val="22"/>
        </w:rPr>
        <w:t xml:space="preserve"> de usuario</w:t>
      </w:r>
      <w:r w:rsidR="00321A06">
        <w:rPr>
          <w:rFonts w:asciiTheme="minorHAnsi" w:hAnsiTheme="minorHAnsi" w:cstheme="minorBidi"/>
          <w:b w:val="0"/>
          <w:color w:val="auto"/>
          <w:sz w:val="22"/>
          <w:szCs w:val="22"/>
        </w:rPr>
        <w:t>)</w:t>
      </w:r>
      <w:r w:rsidR="00042899">
        <w:rPr>
          <w:rFonts w:asciiTheme="minorHAnsi" w:hAnsiTheme="minorHAnsi" w:cstheme="minorBidi"/>
          <w:b w:val="0"/>
          <w:color w:val="auto"/>
          <w:sz w:val="22"/>
          <w:szCs w:val="22"/>
        </w:rPr>
        <w:t xml:space="preserve"> para entender la representación del entorno:</w:t>
      </w:r>
      <w:bookmarkEnd w:id="26"/>
      <w:bookmarkEnd w:id="27"/>
    </w:p>
    <w:p w14:paraId="31EC950A" w14:textId="6545F951" w:rsidR="007A290D" w:rsidRPr="00365255" w:rsidRDefault="00F82C74" w:rsidP="008F5B07">
      <w:pPr>
        <w:pStyle w:val="Ttulo1"/>
        <w:rPr>
          <w:rFonts w:asciiTheme="minorHAnsi" w:hAnsiTheme="minorHAnsi" w:cstheme="minorBidi"/>
          <w:b w:val="0"/>
          <w:color w:val="auto"/>
          <w:sz w:val="22"/>
          <w:szCs w:val="22"/>
        </w:rPr>
      </w:pPr>
      <w:bookmarkStart w:id="28" w:name="_Toc121334958"/>
      <w:bookmarkStart w:id="29" w:name="_Toc121337091"/>
      <w:r>
        <w:rPr>
          <w:rFonts w:asciiTheme="minorHAnsi" w:hAnsiTheme="minorHAnsi" w:cstheme="minorBidi"/>
          <w:b w:val="0"/>
          <w:noProof/>
          <w:color w:val="au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87A8BF7" wp14:editId="73AFC56D">
                <wp:simplePos x="0" y="0"/>
                <wp:positionH relativeFrom="column">
                  <wp:posOffset>3252470</wp:posOffset>
                </wp:positionH>
                <wp:positionV relativeFrom="paragraph">
                  <wp:posOffset>114300</wp:posOffset>
                </wp:positionV>
                <wp:extent cx="2783840" cy="2621915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840" cy="2621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6858C2" w14:textId="5E921343" w:rsidR="00F82C74" w:rsidRPr="00624112" w:rsidRDefault="009B158E" w:rsidP="009B158E">
                            <w:pPr>
                              <w:rPr>
                                <w:b w:val="0"/>
                                <w:bCs/>
                                <w:i/>
                                <w:iCs/>
                                <w:color w:val="auto"/>
                                <w:sz w:val="22"/>
                              </w:rPr>
                            </w:pPr>
                            <w:r w:rsidRPr="00624112">
                              <w:rPr>
                                <w:b w:val="0"/>
                                <w:bCs/>
                                <w:i/>
                                <w:iCs/>
                                <w:color w:val="auto"/>
                                <w:sz w:val="22"/>
                              </w:rPr>
                              <w:t>El administrador quiere ver el calendario.</w:t>
                            </w:r>
                          </w:p>
                          <w:p w14:paraId="20B4B5B3" w14:textId="002BB627" w:rsidR="009B158E" w:rsidRPr="00624112" w:rsidRDefault="00433631" w:rsidP="009B158E">
                            <w:pPr>
                              <w:rPr>
                                <w:b w:val="0"/>
                                <w:bCs/>
                                <w:color w:val="auto"/>
                                <w:sz w:val="22"/>
                                <w:u w:val="single"/>
                              </w:rPr>
                            </w:pPr>
                            <w:r w:rsidRPr="00624112">
                              <w:rPr>
                                <w:b w:val="0"/>
                                <w:bCs/>
                                <w:color w:val="auto"/>
                                <w:sz w:val="22"/>
                                <w:u w:val="single"/>
                              </w:rPr>
                              <w:t>Flujo de trabajo de la aplicación:</w:t>
                            </w:r>
                          </w:p>
                          <w:p w14:paraId="638FEC79" w14:textId="1370F4BF" w:rsidR="00433631" w:rsidRDefault="00433631" w:rsidP="00433631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La </w:t>
                            </w:r>
                            <w:r w:rsidRPr="001520C6">
                              <w:rPr>
                                <w:color w:val="auto"/>
                                <w:sz w:val="22"/>
                              </w:rPr>
                              <w:t>IGU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 solicita información a la lógica</w:t>
                            </w:r>
                            <w:r w:rsidR="00E27476"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>.</w:t>
                            </w:r>
                          </w:p>
                          <w:p w14:paraId="7806C1F0" w14:textId="6F6A0732" w:rsidR="00433631" w:rsidRDefault="00E15FFA" w:rsidP="00433631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La </w:t>
                            </w:r>
                            <w:r w:rsidRPr="001520C6">
                              <w:rPr>
                                <w:color w:val="auto"/>
                                <w:sz w:val="22"/>
                              </w:rPr>
                              <w:t>lógica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 solicita los datos a la base de datos</w:t>
                            </w:r>
                            <w:r w:rsidR="00E27476"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>.</w:t>
                            </w:r>
                          </w:p>
                          <w:p w14:paraId="1AAD3183" w14:textId="51A2F1C3" w:rsidR="00E15FFA" w:rsidRDefault="00E15FFA" w:rsidP="00433631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La </w:t>
                            </w:r>
                            <w:r w:rsidRPr="001520C6">
                              <w:rPr>
                                <w:color w:val="auto"/>
                                <w:sz w:val="22"/>
                              </w:rPr>
                              <w:t>base de datos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 recibe la petición, y devuelve los datos correspondientes</w:t>
                            </w:r>
                            <w:r w:rsidR="00E27476"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>.</w:t>
                            </w:r>
                          </w:p>
                          <w:p w14:paraId="4EC7C3FB" w14:textId="7321B58E" w:rsidR="00E15FFA" w:rsidRDefault="00E76035" w:rsidP="00433631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La </w:t>
                            </w:r>
                            <w:r w:rsidRPr="001520C6">
                              <w:rPr>
                                <w:color w:val="auto"/>
                                <w:sz w:val="22"/>
                              </w:rPr>
                              <w:t>lógica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 devuelve la información obtenida de la base de datos</w:t>
                            </w:r>
                            <w:r w:rsidR="00E27476"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>.</w:t>
                            </w:r>
                          </w:p>
                          <w:p w14:paraId="1DA29619" w14:textId="6F3F021E" w:rsidR="00E76035" w:rsidRPr="00433631" w:rsidRDefault="00E76035" w:rsidP="00433631">
                            <w:pPr>
                              <w:pStyle w:val="Prrafodelista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</w:pP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La </w:t>
                            </w:r>
                            <w:r w:rsidRPr="001520C6">
                              <w:rPr>
                                <w:color w:val="auto"/>
                                <w:sz w:val="22"/>
                              </w:rPr>
                              <w:t>IGU</w:t>
                            </w:r>
                            <w:r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 xml:space="preserve"> muestra esa información de forma gráfica y cómoda para el usuario</w:t>
                            </w:r>
                            <w:r w:rsidR="00E27476">
                              <w:rPr>
                                <w:b w:val="0"/>
                                <w:bCs/>
                                <w:color w:val="auto"/>
                                <w:sz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7A8BF7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7" type="#_x0000_t202" style="position:absolute;margin-left:256.1pt;margin-top:9pt;width:219.2pt;height:206.4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" fillcolor="white [3201]" stroked="f" strokeweight=".5pt">
                <v:textbox>
                  <w:txbxContent>
                    <w:p w14:paraId="796858C2" w14:textId="5E921343" w:rsidR="00F82C74" w:rsidRPr="00624112" w:rsidRDefault="009B158E" w:rsidP="009B158E">
                      <w:pPr>
                        <w:rPr>
                          <w:b w:val="0"/>
                          <w:bCs/>
                          <w:i/>
                          <w:iCs/>
                          <w:color w:val="auto"/>
                          <w:sz w:val="22"/>
                        </w:rPr>
                      </w:pPr>
                      <w:r w:rsidRPr="00624112">
                        <w:rPr>
                          <w:b w:val="0"/>
                          <w:bCs/>
                          <w:i/>
                          <w:iCs/>
                          <w:color w:val="auto"/>
                          <w:sz w:val="22"/>
                        </w:rPr>
                        <w:t>El administrador quiere ver el calendario.</w:t>
                      </w:r>
                    </w:p>
                    <w:p w14:paraId="20B4B5B3" w14:textId="002BB627" w:rsidR="009B158E" w:rsidRPr="00624112" w:rsidRDefault="00433631" w:rsidP="009B158E">
                      <w:pPr>
                        <w:rPr>
                          <w:b w:val="0"/>
                          <w:bCs/>
                          <w:color w:val="auto"/>
                          <w:sz w:val="22"/>
                          <w:u w:val="single"/>
                        </w:rPr>
                      </w:pPr>
                      <w:r w:rsidRPr="00624112">
                        <w:rPr>
                          <w:b w:val="0"/>
                          <w:bCs/>
                          <w:color w:val="auto"/>
                          <w:sz w:val="22"/>
                          <w:u w:val="single"/>
                        </w:rPr>
                        <w:t>Flujo de trabajo de la aplicación:</w:t>
                      </w:r>
                    </w:p>
                    <w:p w14:paraId="638FEC79" w14:textId="1370F4BF" w:rsidR="00433631" w:rsidRDefault="00433631" w:rsidP="00433631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b w:val="0"/>
                          <w:bCs/>
                          <w:color w:val="auto"/>
                          <w:sz w:val="22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La </w:t>
                      </w:r>
                      <w:r w:rsidRPr="001520C6">
                        <w:rPr>
                          <w:color w:val="auto"/>
                          <w:sz w:val="22"/>
                        </w:rPr>
                        <w:t>IGU</w:t>
                      </w: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 solicita información a la lógica</w:t>
                      </w:r>
                      <w:r w:rsidR="00E27476">
                        <w:rPr>
                          <w:b w:val="0"/>
                          <w:bCs/>
                          <w:color w:val="auto"/>
                          <w:sz w:val="22"/>
                        </w:rPr>
                        <w:t>.</w:t>
                      </w:r>
                    </w:p>
                    <w:p w14:paraId="7806C1F0" w14:textId="6F6A0732" w:rsidR="00433631" w:rsidRDefault="00E15FFA" w:rsidP="00433631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b w:val="0"/>
                          <w:bCs/>
                          <w:color w:val="auto"/>
                          <w:sz w:val="22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La </w:t>
                      </w:r>
                      <w:r w:rsidRPr="001520C6">
                        <w:rPr>
                          <w:color w:val="auto"/>
                          <w:sz w:val="22"/>
                        </w:rPr>
                        <w:t>lógica</w:t>
                      </w: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 solicita los datos a la base de datos</w:t>
                      </w:r>
                      <w:r w:rsidR="00E27476">
                        <w:rPr>
                          <w:b w:val="0"/>
                          <w:bCs/>
                          <w:color w:val="auto"/>
                          <w:sz w:val="22"/>
                        </w:rPr>
                        <w:t>.</w:t>
                      </w:r>
                    </w:p>
                    <w:p w14:paraId="1AAD3183" w14:textId="51A2F1C3" w:rsidR="00E15FFA" w:rsidRDefault="00E15FFA" w:rsidP="00433631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b w:val="0"/>
                          <w:bCs/>
                          <w:color w:val="auto"/>
                          <w:sz w:val="22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La </w:t>
                      </w:r>
                      <w:r w:rsidRPr="001520C6">
                        <w:rPr>
                          <w:color w:val="auto"/>
                          <w:sz w:val="22"/>
                        </w:rPr>
                        <w:t>base de datos</w:t>
                      </w: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 recibe la petición, y devuelve los datos correspondientes</w:t>
                      </w:r>
                      <w:r w:rsidR="00E27476">
                        <w:rPr>
                          <w:b w:val="0"/>
                          <w:bCs/>
                          <w:color w:val="auto"/>
                          <w:sz w:val="22"/>
                        </w:rPr>
                        <w:t>.</w:t>
                      </w:r>
                    </w:p>
                    <w:p w14:paraId="4EC7C3FB" w14:textId="7321B58E" w:rsidR="00E15FFA" w:rsidRDefault="00E76035" w:rsidP="00433631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b w:val="0"/>
                          <w:bCs/>
                          <w:color w:val="auto"/>
                          <w:sz w:val="22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La </w:t>
                      </w:r>
                      <w:r w:rsidRPr="001520C6">
                        <w:rPr>
                          <w:color w:val="auto"/>
                          <w:sz w:val="22"/>
                        </w:rPr>
                        <w:t>lógica</w:t>
                      </w: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 devuelve la información obtenida de la base de datos</w:t>
                      </w:r>
                      <w:r w:rsidR="00E27476">
                        <w:rPr>
                          <w:b w:val="0"/>
                          <w:bCs/>
                          <w:color w:val="auto"/>
                          <w:sz w:val="22"/>
                        </w:rPr>
                        <w:t>.</w:t>
                      </w:r>
                    </w:p>
                    <w:p w14:paraId="1DA29619" w14:textId="6F3F021E" w:rsidR="00E76035" w:rsidRPr="00433631" w:rsidRDefault="00E76035" w:rsidP="00433631">
                      <w:pPr>
                        <w:pStyle w:val="Prrafodelista"/>
                        <w:numPr>
                          <w:ilvl w:val="0"/>
                          <w:numId w:val="20"/>
                        </w:numPr>
                        <w:rPr>
                          <w:b w:val="0"/>
                          <w:bCs/>
                          <w:color w:val="auto"/>
                          <w:sz w:val="22"/>
                        </w:rPr>
                      </w:pP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La </w:t>
                      </w:r>
                      <w:r w:rsidRPr="001520C6">
                        <w:rPr>
                          <w:color w:val="auto"/>
                          <w:sz w:val="22"/>
                        </w:rPr>
                        <w:t>IGU</w:t>
                      </w:r>
                      <w:r>
                        <w:rPr>
                          <w:b w:val="0"/>
                          <w:bCs/>
                          <w:color w:val="auto"/>
                          <w:sz w:val="22"/>
                        </w:rPr>
                        <w:t xml:space="preserve"> muestra esa información de forma gráfica y cómoda para el usuario</w:t>
                      </w:r>
                      <w:r w:rsidR="00E27476">
                        <w:rPr>
                          <w:b w:val="0"/>
                          <w:bCs/>
                          <w:color w:val="auto"/>
                          <w:sz w:val="22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E5F39" w:rsidRPr="00DE5F39">
        <w:rPr>
          <w:rFonts w:asciiTheme="minorHAnsi" w:hAnsiTheme="minorHAnsi" w:cstheme="minorBidi"/>
          <w:b w:val="0"/>
          <w:noProof/>
          <w:color w:val="auto"/>
          <w:sz w:val="22"/>
          <w:szCs w:val="22"/>
        </w:rPr>
        <w:drawing>
          <wp:inline distT="0" distB="0" distL="0" distR="0" wp14:anchorId="0EF11072" wp14:editId="4F1AA208">
            <wp:extent cx="3037840" cy="2622099"/>
            <wp:effectExtent l="0" t="0" r="0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951" cy="264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  <w:bookmarkEnd w:id="29"/>
    </w:p>
    <w:p w14:paraId="40F4976C" w14:textId="0C2AD8D4" w:rsidR="002B1244" w:rsidRDefault="00783678">
      <w:pPr>
        <w:spacing w:after="200"/>
        <w:rPr>
          <w:b w:val="0"/>
          <w:bCs/>
          <w:noProof/>
          <w:color w:val="auto"/>
          <w:sz w:val="24"/>
          <w:szCs w:val="20"/>
        </w:rPr>
      </w:pPr>
      <w:r w:rsidRPr="00783678">
        <w:rPr>
          <w:b w:val="0"/>
          <w:bCs/>
          <w:noProof/>
          <w:color w:val="auto"/>
          <w:sz w:val="24"/>
          <w:szCs w:val="20"/>
        </w:rPr>
        <w:t>Por último</w:t>
      </w:r>
      <w:r>
        <w:rPr>
          <w:b w:val="0"/>
          <w:bCs/>
          <w:noProof/>
          <w:color w:val="auto"/>
          <w:sz w:val="24"/>
          <w:szCs w:val="20"/>
        </w:rPr>
        <w:t xml:space="preserve">, hicimos uso del </w:t>
      </w:r>
      <w:r w:rsidRPr="00783678">
        <w:rPr>
          <w:noProof/>
          <w:color w:val="auto"/>
          <w:sz w:val="24"/>
          <w:szCs w:val="20"/>
        </w:rPr>
        <w:t>IDE</w:t>
      </w:r>
      <w:r>
        <w:rPr>
          <w:b w:val="0"/>
          <w:bCs/>
          <w:noProof/>
          <w:color w:val="auto"/>
          <w:sz w:val="24"/>
          <w:szCs w:val="20"/>
        </w:rPr>
        <w:t xml:space="preserve"> Eclipse, que nos permitió desarrollar el software cómodamente junto con </w:t>
      </w:r>
      <w:r w:rsidR="00B2053F">
        <w:rPr>
          <w:b w:val="0"/>
          <w:bCs/>
          <w:noProof/>
          <w:color w:val="auto"/>
          <w:sz w:val="24"/>
          <w:szCs w:val="20"/>
        </w:rPr>
        <w:t xml:space="preserve">el plugin </w:t>
      </w:r>
      <w:r w:rsidR="00B2053F" w:rsidRPr="00B2053F">
        <w:rPr>
          <w:noProof/>
          <w:color w:val="auto"/>
          <w:sz w:val="24"/>
          <w:szCs w:val="20"/>
        </w:rPr>
        <w:t>WindowBuilder</w:t>
      </w:r>
      <w:r w:rsidR="00B2053F">
        <w:rPr>
          <w:b w:val="0"/>
          <w:bCs/>
          <w:noProof/>
          <w:color w:val="auto"/>
          <w:sz w:val="24"/>
          <w:szCs w:val="20"/>
        </w:rPr>
        <w:t xml:space="preserve">, que </w:t>
      </w:r>
      <w:r w:rsidR="00496BA2">
        <w:rPr>
          <w:b w:val="0"/>
          <w:bCs/>
          <w:noProof/>
          <w:color w:val="auto"/>
          <w:sz w:val="24"/>
          <w:szCs w:val="20"/>
        </w:rPr>
        <w:t xml:space="preserve">hizo posible </w:t>
      </w:r>
      <w:r w:rsidR="00B2053F">
        <w:rPr>
          <w:b w:val="0"/>
          <w:bCs/>
          <w:noProof/>
          <w:color w:val="auto"/>
          <w:sz w:val="24"/>
          <w:szCs w:val="20"/>
        </w:rPr>
        <w:t xml:space="preserve"> controlar Java Swing para hacer una interfaz gráfica cómoda para el usuario</w:t>
      </w:r>
      <w:r w:rsidR="0055514B">
        <w:rPr>
          <w:b w:val="0"/>
          <w:bCs/>
          <w:noProof/>
          <w:color w:val="auto"/>
          <w:sz w:val="24"/>
          <w:szCs w:val="20"/>
        </w:rPr>
        <w:t>.</w:t>
      </w:r>
    </w:p>
    <w:p w14:paraId="68D93F8C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349A2D35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38E456F7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85E298B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63CA56FF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0DE8B163" w14:textId="494242AE" w:rsidR="00462BFC" w:rsidRDefault="00462BFC" w:rsidP="00462BFC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0" w:name="_Toc121337092"/>
      <w:r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Story mapping</w:t>
      </w:r>
      <w:bookmarkEnd w:id="30"/>
    </w:p>
    <w:p w14:paraId="7AA43E2E" w14:textId="214879CD" w:rsidR="00D72F30" w:rsidRPr="004216F7" w:rsidRDefault="00D72F30" w:rsidP="00462BFC">
      <w:pPr>
        <w:pStyle w:val="Ttulo1"/>
        <w:rPr>
          <w:rFonts w:ascii="Aharoni" w:hAnsi="Aharoni" w:cs="Aharoni"/>
          <w:noProof/>
          <w:color w:val="FFC4BF"/>
          <w:sz w:val="24"/>
          <w:szCs w:val="16"/>
        </w:rPr>
      </w:pPr>
      <w:bookmarkStart w:id="31" w:name="_Toc121337093"/>
      <w:r w:rsidRPr="004216F7">
        <w:rPr>
          <w:rFonts w:ascii="Aharoni" w:hAnsi="Aharoni" w:cs="Aharoni"/>
          <w:noProof/>
          <w:color w:val="FFC4BF"/>
          <w:sz w:val="24"/>
          <w:szCs w:val="16"/>
        </w:rPr>
        <w:t xml:space="preserve">Historias </w:t>
      </w:r>
      <w:r w:rsidR="00D16409">
        <w:rPr>
          <w:rFonts w:ascii="Aharoni" w:hAnsi="Aharoni" w:cs="Aharoni"/>
          <w:noProof/>
          <w:color w:val="FFC4BF"/>
          <w:sz w:val="24"/>
          <w:szCs w:val="16"/>
        </w:rPr>
        <w:t>revisadas</w:t>
      </w:r>
      <w:r w:rsidR="004216F7">
        <w:rPr>
          <w:rFonts w:ascii="Aharoni" w:hAnsi="Aharoni" w:cs="Aharoni"/>
          <w:noProof/>
          <w:color w:val="FFC4BF"/>
          <w:sz w:val="24"/>
          <w:szCs w:val="16"/>
        </w:rPr>
        <w:t xml:space="preserve"> </w:t>
      </w:r>
      <w:r w:rsidR="00E638E0" w:rsidRPr="00E638E0">
        <w:rPr>
          <w:rFonts w:asciiTheme="minorHAnsi" w:eastAsia="Wingdings" w:hAnsiTheme="minorHAnsi" w:cstheme="minorHAnsi"/>
          <w:b w:val="0"/>
          <w:color w:val="auto"/>
          <w:sz w:val="22"/>
          <w:szCs w:val="15"/>
        </w:rPr>
        <w:sym w:font="Wingdings" w:char="F0DF"/>
      </w:r>
      <w:r w:rsidR="004216F7">
        <w:rPr>
          <w:rFonts w:asciiTheme="minorHAnsi" w:hAnsiTheme="minorHAnsi" w:cstheme="minorHAnsi"/>
          <w:b w:val="0"/>
          <w:bCs/>
          <w:noProof/>
          <w:color w:val="auto"/>
          <w:sz w:val="22"/>
          <w:szCs w:val="15"/>
        </w:rPr>
        <w:t xml:space="preserve"> </w:t>
      </w:r>
      <w:r w:rsidR="003349D7">
        <w:rPr>
          <w:rFonts w:asciiTheme="minorHAnsi" w:hAnsiTheme="minorHAnsi" w:cstheme="minorHAnsi"/>
          <w:b w:val="0"/>
          <w:bCs/>
          <w:noProof/>
          <w:color w:val="auto"/>
          <w:sz w:val="22"/>
          <w:szCs w:val="15"/>
        </w:rPr>
        <w:t>Están</w:t>
      </w:r>
      <w:r w:rsidR="004216F7">
        <w:rPr>
          <w:rFonts w:asciiTheme="minorHAnsi" w:hAnsiTheme="minorHAnsi" w:cstheme="minorHAnsi"/>
          <w:b w:val="0"/>
          <w:bCs/>
          <w:noProof/>
          <w:color w:val="auto"/>
          <w:sz w:val="22"/>
          <w:szCs w:val="15"/>
        </w:rPr>
        <w:t xml:space="preserve"> marcadas en este color.</w:t>
      </w:r>
      <w:bookmarkEnd w:id="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0D1242" w14:paraId="33F07BC4" w14:textId="77777777" w:rsidTr="003D090A">
        <w:tc>
          <w:tcPr>
            <w:tcW w:w="3209" w:type="dxa"/>
            <w:shd w:val="clear" w:color="auto" w:fill="D9D9D9" w:themeFill="background1" w:themeFillShade="D9"/>
          </w:tcPr>
          <w:p w14:paraId="514CA654" w14:textId="417E1CF1" w:rsidR="000D1242" w:rsidRPr="00F552AA" w:rsidRDefault="000D1242" w:rsidP="00DC7914">
            <w:pPr>
              <w:spacing w:after="200"/>
              <w:jc w:val="center"/>
              <w:rPr>
                <w:noProof/>
                <w:color w:val="auto"/>
                <w:sz w:val="22"/>
                <w:szCs w:val="18"/>
              </w:rPr>
            </w:pPr>
            <w:r w:rsidRPr="00F552AA">
              <w:rPr>
                <w:noProof/>
                <w:color w:val="auto"/>
                <w:sz w:val="22"/>
                <w:szCs w:val="18"/>
              </w:rPr>
              <w:t>Sprint</w:t>
            </w:r>
            <w:r w:rsidR="004E4FC3" w:rsidRPr="00F552AA">
              <w:rPr>
                <w:noProof/>
                <w:color w:val="auto"/>
                <w:sz w:val="22"/>
                <w:szCs w:val="18"/>
              </w:rPr>
              <w:t>\Alumno</w:t>
            </w:r>
          </w:p>
        </w:tc>
        <w:tc>
          <w:tcPr>
            <w:tcW w:w="3209" w:type="dxa"/>
            <w:shd w:val="clear" w:color="auto" w:fill="D9D9D9" w:themeFill="background1" w:themeFillShade="D9"/>
          </w:tcPr>
          <w:p w14:paraId="0495C7A6" w14:textId="31269824" w:rsidR="000D1242" w:rsidRPr="00F552AA" w:rsidRDefault="004E4FC3" w:rsidP="00DC7914">
            <w:pPr>
              <w:spacing w:after="200"/>
              <w:jc w:val="center"/>
              <w:rPr>
                <w:noProof/>
                <w:color w:val="auto"/>
                <w:sz w:val="22"/>
                <w:szCs w:val="18"/>
              </w:rPr>
            </w:pPr>
            <w:r w:rsidRPr="00F552AA">
              <w:rPr>
                <w:noProof/>
                <w:color w:val="auto"/>
                <w:sz w:val="22"/>
                <w:szCs w:val="18"/>
              </w:rPr>
              <w:t>Chen Xin Pan Wang</w:t>
            </w:r>
          </w:p>
        </w:tc>
        <w:tc>
          <w:tcPr>
            <w:tcW w:w="3210" w:type="dxa"/>
            <w:shd w:val="clear" w:color="auto" w:fill="D9D9D9" w:themeFill="background1" w:themeFillShade="D9"/>
          </w:tcPr>
          <w:p w14:paraId="0118EAB3" w14:textId="1948791B" w:rsidR="000D1242" w:rsidRPr="00F552AA" w:rsidRDefault="004E4FC3" w:rsidP="00DC7914">
            <w:pPr>
              <w:spacing w:after="200"/>
              <w:jc w:val="center"/>
              <w:rPr>
                <w:noProof/>
                <w:color w:val="auto"/>
                <w:sz w:val="22"/>
                <w:szCs w:val="18"/>
              </w:rPr>
            </w:pPr>
            <w:r w:rsidRPr="00F552AA">
              <w:rPr>
                <w:noProof/>
                <w:color w:val="auto"/>
                <w:sz w:val="22"/>
                <w:szCs w:val="18"/>
              </w:rPr>
              <w:t>Eduardo Blanco Bielsa</w:t>
            </w:r>
          </w:p>
        </w:tc>
      </w:tr>
      <w:tr w:rsidR="006E228E" w14:paraId="6FA92076" w14:textId="77777777" w:rsidTr="00F552AA">
        <w:trPr>
          <w:trHeight w:val="1680"/>
        </w:trPr>
        <w:tc>
          <w:tcPr>
            <w:tcW w:w="3209" w:type="dxa"/>
            <w:vMerge w:val="restart"/>
            <w:shd w:val="clear" w:color="auto" w:fill="DDDBF3" w:themeFill="text1" w:themeFillTint="1A"/>
          </w:tcPr>
          <w:p w14:paraId="2C80FD01" w14:textId="77777777" w:rsidR="00F401BE" w:rsidRDefault="00F401B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474E3612" w14:textId="77777777" w:rsidR="00F401BE" w:rsidRDefault="00F401B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4085374B" w14:textId="77777777" w:rsidR="00F401BE" w:rsidRDefault="00F401B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10DDEE22" w14:textId="77777777" w:rsidR="00F401BE" w:rsidRDefault="00F401B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3FCC1BE4" w14:textId="77777777" w:rsidR="00F401BE" w:rsidRDefault="00F401B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2BC8E486" w14:textId="2D054F9E" w:rsidR="006E228E" w:rsidRPr="00DC7914" w:rsidRDefault="006E228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Sprint 1</w:t>
            </w:r>
          </w:p>
        </w:tc>
        <w:tc>
          <w:tcPr>
            <w:tcW w:w="3209" w:type="dxa"/>
          </w:tcPr>
          <w:p w14:paraId="54F3B13F" w14:textId="77872EF4" w:rsidR="00B86D2A" w:rsidRPr="00DC7914" w:rsidRDefault="00B86D2A" w:rsidP="00B86D2A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B86D2A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ver el horario de las actividades que oferta el centro para encontrar la actividad que me interesa realizar</w:t>
            </w:r>
            <w:r w:rsidR="00C72134"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  <w:tc>
          <w:tcPr>
            <w:tcW w:w="3210" w:type="dxa"/>
          </w:tcPr>
          <w:p w14:paraId="23E3A7CD" w14:textId="28A28827" w:rsidR="006E228E" w:rsidRPr="00D46F63" w:rsidRDefault="006E228E" w:rsidP="006E228E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D46F63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crear tipos de actividades del centro para que los socios tengan una oferta amplia asistiendo gratuitamente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6E228E" w14:paraId="28E2E53F" w14:textId="77777777" w:rsidTr="00F552AA">
        <w:trPr>
          <w:trHeight w:val="168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6B30AFDF" w14:textId="77777777" w:rsidR="006E228E" w:rsidRDefault="006E228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</w:tcPr>
          <w:p w14:paraId="45D7DBD2" w14:textId="18213DDB" w:rsidR="006E228E" w:rsidRDefault="00C72134" w:rsidP="00B86D2A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C72134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anular una reserva de una actividad para dejar la plaza libre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  <w:tc>
          <w:tcPr>
            <w:tcW w:w="3210" w:type="dxa"/>
          </w:tcPr>
          <w:p w14:paraId="0518F104" w14:textId="47A7D7E7" w:rsidR="006E228E" w:rsidRPr="00D46F63" w:rsidRDefault="006E228E" w:rsidP="006E228E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377900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planificar una actividad de un tipo que no requiere recursos en una instalación en un día para desarrollar la actividad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6E228E" w14:paraId="34D604B9" w14:textId="77777777" w:rsidTr="00F552AA">
        <w:trPr>
          <w:trHeight w:val="168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23815D9B" w14:textId="77777777" w:rsidR="006E228E" w:rsidRDefault="006E228E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</w:tcPr>
          <w:p w14:paraId="34F0D43B" w14:textId="25E768F7" w:rsidR="006E228E" w:rsidRDefault="00C72134" w:rsidP="00B86D2A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C72134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ver el listado de mis reservas de actividades para conocer mi agenda en el centro deportivo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  <w:tc>
          <w:tcPr>
            <w:tcW w:w="3210" w:type="dxa"/>
          </w:tcPr>
          <w:p w14:paraId="160ABBDF" w14:textId="34687DAB" w:rsidR="006E228E" w:rsidRPr="00D46F63" w:rsidRDefault="006E228E" w:rsidP="006E228E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377900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planificar una actividad de un tipo con plazas limitadas porque necesita recursos en una instalación en un día para desarrollar la actividad</w:t>
            </w:r>
            <w:r w:rsidR="00F401BE"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298D11D7" w14:textId="77777777" w:rsidTr="00156FB4">
        <w:trPr>
          <w:trHeight w:val="124"/>
        </w:trPr>
        <w:tc>
          <w:tcPr>
            <w:tcW w:w="3209" w:type="dxa"/>
            <w:vMerge w:val="restart"/>
            <w:shd w:val="clear" w:color="auto" w:fill="DDDBF3" w:themeFill="text1" w:themeFillTint="1A"/>
          </w:tcPr>
          <w:p w14:paraId="1C52E46F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5ED4015D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25AE1C63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0F9DB8AC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08411B19" w14:textId="77777777" w:rsidR="00361D56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10433193" w14:textId="77777777" w:rsidR="00361D56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0F957A8C" w14:textId="77777777" w:rsidR="00361D56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1684134B" w14:textId="77777777" w:rsidR="00361D56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464F4986" w14:textId="748B13D0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Sprint 2</w:t>
            </w:r>
          </w:p>
        </w:tc>
        <w:tc>
          <w:tcPr>
            <w:tcW w:w="3209" w:type="dxa"/>
          </w:tcPr>
          <w:p w14:paraId="6AC480DB" w14:textId="45F762BC" w:rsidR="0055391C" w:rsidRPr="00DC7914" w:rsidRDefault="00B242DD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B242DD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ver el listado de mis reservas de instalaciones para conocer mi agenda en el centro deportivo.</w:t>
            </w:r>
          </w:p>
        </w:tc>
        <w:tc>
          <w:tcPr>
            <w:tcW w:w="3210" w:type="dxa"/>
          </w:tcPr>
          <w:p w14:paraId="0F902FF9" w14:textId="17BFCEAD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156FB4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administrador quiero apuntar a un socio que no ha alquilado previamente una instalación para que pueda realizar una actividad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7BAB17AC" w14:textId="77777777" w:rsidTr="00F552AA">
        <w:trPr>
          <w:trHeight w:val="122"/>
        </w:trPr>
        <w:tc>
          <w:tcPr>
            <w:tcW w:w="3209" w:type="dxa"/>
            <w:vMerge/>
            <w:shd w:val="clear" w:color="auto" w:fill="DDDBF3" w:themeFill="text1" w:themeFillTint="1A"/>
          </w:tcPr>
          <w:p w14:paraId="5D265FFA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</w:tcPr>
          <w:p w14:paraId="243CD396" w14:textId="5872A48C" w:rsidR="0055391C" w:rsidRPr="00DC7914" w:rsidRDefault="00D0208D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D0208D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reservar plaza en una actividad con plazas limitadas para poder asistir en una fecha concreta</w:t>
            </w:r>
          </w:p>
        </w:tc>
        <w:tc>
          <w:tcPr>
            <w:tcW w:w="3210" w:type="dxa"/>
          </w:tcPr>
          <w:p w14:paraId="4C8DEC32" w14:textId="2B2EEDDF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F401BE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administrador quiero cancelar el alquiler de una instalación de un socio para realizar el mantenimiento de la instalación correspondiente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37BE8D5B" w14:textId="77777777" w:rsidTr="006D0863">
        <w:trPr>
          <w:trHeight w:val="20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6DB815B2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vMerge w:val="restart"/>
            <w:shd w:val="clear" w:color="auto" w:fill="FFC4BF"/>
          </w:tcPr>
          <w:p w14:paraId="4A254360" w14:textId="4580D816" w:rsidR="0055391C" w:rsidRPr="00DC7914" w:rsidRDefault="00A009F1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A009F1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anular una reserva de una actividad para dejar la plaza libre (revisión de #18321)</w:t>
            </w:r>
          </w:p>
        </w:tc>
        <w:tc>
          <w:tcPr>
            <w:tcW w:w="3210" w:type="dxa"/>
          </w:tcPr>
          <w:p w14:paraId="1296A181" w14:textId="0ECA8E35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F401BE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ver la ocupación de una instalación para conocer su disponibilidad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39162EA3" w14:textId="77777777" w:rsidTr="006D0863">
        <w:trPr>
          <w:trHeight w:val="20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118B3EBE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vMerge/>
            <w:shd w:val="clear" w:color="auto" w:fill="FFC4BF"/>
          </w:tcPr>
          <w:p w14:paraId="25F2CBAD" w14:textId="77777777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10" w:type="dxa"/>
            <w:shd w:val="clear" w:color="auto" w:fill="FFC4BF"/>
          </w:tcPr>
          <w:p w14:paraId="6E7C7EB7" w14:textId="5AA2461A" w:rsidR="0055391C" w:rsidRPr="00F401BE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55391C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crear tipos de actividades del centro para que los socios tengan una oferta amplia asistiendo gratuitamente (revisión de #18315)</w:t>
            </w:r>
            <w:r w:rsidR="00FB702B"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5C96FAD8" w14:textId="77777777" w:rsidTr="006D0863">
        <w:trPr>
          <w:trHeight w:val="20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2307FC4F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vMerge w:val="restart"/>
            <w:shd w:val="clear" w:color="auto" w:fill="FFC4BF"/>
          </w:tcPr>
          <w:p w14:paraId="0467150E" w14:textId="02B6A7B2" w:rsidR="0055391C" w:rsidRPr="00DC7914" w:rsidRDefault="00A009F1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A009F1">
              <w:rPr>
                <w:b w:val="0"/>
                <w:bCs/>
                <w:noProof/>
                <w:color w:val="auto"/>
                <w:sz w:val="22"/>
                <w:szCs w:val="18"/>
              </w:rPr>
              <w:t xml:space="preserve">Como socio quiero ver el listado de mis reservas de actividades para conocer mi agenda en el </w:t>
            </w:r>
            <w:r w:rsidRPr="00A009F1">
              <w:rPr>
                <w:b w:val="0"/>
                <w:bCs/>
                <w:noProof/>
                <w:color w:val="auto"/>
                <w:sz w:val="22"/>
                <w:szCs w:val="18"/>
              </w:rPr>
              <w:lastRenderedPageBreak/>
              <w:t>centro deportivo (revisión de #18326)</w:t>
            </w:r>
          </w:p>
        </w:tc>
        <w:tc>
          <w:tcPr>
            <w:tcW w:w="3210" w:type="dxa"/>
            <w:shd w:val="clear" w:color="auto" w:fill="FFC4BF"/>
          </w:tcPr>
          <w:p w14:paraId="019F6FF7" w14:textId="02A6F8C5" w:rsidR="0055391C" w:rsidRPr="00F401BE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361D56">
              <w:rPr>
                <w:b w:val="0"/>
                <w:bCs/>
                <w:noProof/>
                <w:color w:val="auto"/>
                <w:sz w:val="22"/>
                <w:szCs w:val="18"/>
              </w:rPr>
              <w:lastRenderedPageBreak/>
              <w:t xml:space="preserve">Como administración quiero crear tipos de actividades del centro para que los socios tengan una oferta amplia </w:t>
            </w:r>
            <w:r w:rsidRPr="00361D56">
              <w:rPr>
                <w:b w:val="0"/>
                <w:bCs/>
                <w:noProof/>
                <w:color w:val="auto"/>
                <w:sz w:val="22"/>
                <w:szCs w:val="18"/>
              </w:rPr>
              <w:lastRenderedPageBreak/>
              <w:t>asistiendo gratuitamente (revisión de #18315)</w:t>
            </w:r>
            <w:r w:rsidR="00FB702B"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55391C" w14:paraId="6F27C998" w14:textId="77777777" w:rsidTr="006D0863">
        <w:trPr>
          <w:trHeight w:val="200"/>
        </w:trPr>
        <w:tc>
          <w:tcPr>
            <w:tcW w:w="3209" w:type="dxa"/>
            <w:vMerge/>
            <w:shd w:val="clear" w:color="auto" w:fill="DDDBF3" w:themeFill="text1" w:themeFillTint="1A"/>
          </w:tcPr>
          <w:p w14:paraId="27221F71" w14:textId="77777777" w:rsidR="0055391C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vMerge/>
            <w:shd w:val="clear" w:color="auto" w:fill="FFC4BF"/>
          </w:tcPr>
          <w:p w14:paraId="631CF15D" w14:textId="77777777" w:rsidR="0055391C" w:rsidRPr="00DC7914" w:rsidRDefault="0055391C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10" w:type="dxa"/>
            <w:shd w:val="clear" w:color="auto" w:fill="FFC4BF"/>
          </w:tcPr>
          <w:p w14:paraId="68646947" w14:textId="236F5F47" w:rsidR="0055391C" w:rsidRPr="00F401BE" w:rsidRDefault="00361D56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361D56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crear tipos de actividades del centro para que los socios tengan una oferta amplia asistiendo gratuitamente (revisión de #18315)</w:t>
            </w:r>
            <w:r w:rsidR="00FB702B"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D72F30" w14:paraId="4B64FBBA" w14:textId="77777777" w:rsidTr="00F401BE">
        <w:trPr>
          <w:trHeight w:val="124"/>
        </w:trPr>
        <w:tc>
          <w:tcPr>
            <w:tcW w:w="3209" w:type="dxa"/>
            <w:vMerge w:val="restart"/>
            <w:shd w:val="clear" w:color="auto" w:fill="DDDBF3" w:themeFill="text1" w:themeFillTint="1A"/>
          </w:tcPr>
          <w:p w14:paraId="618F7F5D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3A87F7C3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554EB3DE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76B5ED86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3859B912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41EF53A4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6A9F212F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3A07D7B8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  <w:p w14:paraId="23F2294B" w14:textId="75C8F910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Sprint 3</w:t>
            </w:r>
          </w:p>
        </w:tc>
        <w:tc>
          <w:tcPr>
            <w:tcW w:w="3209" w:type="dxa"/>
          </w:tcPr>
          <w:p w14:paraId="1C26E0F7" w14:textId="26DC9223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7C5E14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cancelar el alquiler de una instalación para conocer su agenda en el centro deportivo.</w:t>
            </w:r>
          </w:p>
        </w:tc>
        <w:tc>
          <w:tcPr>
            <w:tcW w:w="3210" w:type="dxa"/>
          </w:tcPr>
          <w:p w14:paraId="1A91187C" w14:textId="67D7E82F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406CDD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planificar una actividad que se repita un día cada semana durante todo el año desde una fecha inicial para no tener que planificarla siempre.</w:t>
            </w:r>
          </w:p>
        </w:tc>
      </w:tr>
      <w:tr w:rsidR="00D72F30" w14:paraId="3F5D4CA2" w14:textId="77777777" w:rsidTr="00F552AA">
        <w:trPr>
          <w:trHeight w:val="122"/>
        </w:trPr>
        <w:tc>
          <w:tcPr>
            <w:tcW w:w="3209" w:type="dxa"/>
            <w:vMerge/>
            <w:shd w:val="clear" w:color="auto" w:fill="DDDBF3" w:themeFill="text1" w:themeFillTint="1A"/>
          </w:tcPr>
          <w:p w14:paraId="0329AD0F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</w:tcPr>
          <w:p w14:paraId="70E0D25E" w14:textId="79977D3B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C730FA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ver los recursos que necesito llevar el día de alquiler de la instalación para no asistir sin los recursos adecuados.</w:t>
            </w:r>
          </w:p>
        </w:tc>
        <w:tc>
          <w:tcPr>
            <w:tcW w:w="3210" w:type="dxa"/>
          </w:tcPr>
          <w:p w14:paraId="7BF349A6" w14:textId="379327EC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406CDD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administrador quiero cerrar una instalación exclusivamente a alquileres durante un día concreto para realizar un mantenimiento light y no perder las actividades del gimnasio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D72F30" w14:paraId="7B663D44" w14:textId="77777777" w:rsidTr="00D72F30">
        <w:trPr>
          <w:trHeight w:val="728"/>
        </w:trPr>
        <w:tc>
          <w:tcPr>
            <w:tcW w:w="3209" w:type="dxa"/>
            <w:vMerge/>
            <w:shd w:val="clear" w:color="auto" w:fill="DDDBF3" w:themeFill="text1" w:themeFillTint="1A"/>
          </w:tcPr>
          <w:p w14:paraId="7951A8E8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shd w:val="clear" w:color="auto" w:fill="FFC4BF"/>
          </w:tcPr>
          <w:p w14:paraId="4CC9C61D" w14:textId="1A766ED1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C730FA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ver el listado de mis reservas de instalaciones para conocer mi agenda en el centro deportivo. (revisión de #18908)</w:t>
            </w:r>
          </w:p>
        </w:tc>
        <w:tc>
          <w:tcPr>
            <w:tcW w:w="3210" w:type="dxa"/>
          </w:tcPr>
          <w:p w14:paraId="73C22DDC" w14:textId="1F8AEBC0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FB702B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planificar una actividad que se repita varios días cada semana durante todo el año desde una fecha inicial para no tener que planificarla siempre.</w:t>
            </w:r>
          </w:p>
        </w:tc>
      </w:tr>
      <w:tr w:rsidR="00D72F30" w14:paraId="067F5736" w14:textId="77777777" w:rsidTr="00D72F30">
        <w:trPr>
          <w:trHeight w:val="832"/>
        </w:trPr>
        <w:tc>
          <w:tcPr>
            <w:tcW w:w="3209" w:type="dxa"/>
            <w:vMerge/>
            <w:shd w:val="clear" w:color="auto" w:fill="DDDBF3" w:themeFill="text1" w:themeFillTint="1A"/>
          </w:tcPr>
          <w:p w14:paraId="5DD9DB71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shd w:val="clear" w:color="auto" w:fill="FFC4BF"/>
          </w:tcPr>
          <w:p w14:paraId="09C46561" w14:textId="54964630" w:rsidR="00D72F30" w:rsidRPr="00DC7914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C730FA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reservar plaza en una actividad con plazas limitadas para poder asistir en una fecha concreta (revisión de #18320)</w:t>
            </w:r>
          </w:p>
        </w:tc>
        <w:tc>
          <w:tcPr>
            <w:tcW w:w="3210" w:type="dxa"/>
            <w:vMerge w:val="restart"/>
            <w:shd w:val="clear" w:color="auto" w:fill="FFC4BF"/>
          </w:tcPr>
          <w:p w14:paraId="4E720039" w14:textId="1B0C07C7" w:rsidR="00D72F30" w:rsidRPr="00FB702B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FB702B">
              <w:rPr>
                <w:b w:val="0"/>
                <w:bCs/>
                <w:noProof/>
                <w:color w:val="auto"/>
                <w:sz w:val="22"/>
                <w:szCs w:val="18"/>
              </w:rPr>
              <w:t>Como administración quiero planificar una actividad de un tipo con plazas limitadas porque necesita recursos en una instalación en un día para desarrollar la actividad (revisión de #18317)</w:t>
            </w:r>
            <w:r>
              <w:rPr>
                <w:b w:val="0"/>
                <w:bCs/>
                <w:noProof/>
                <w:color w:val="auto"/>
                <w:sz w:val="22"/>
                <w:szCs w:val="18"/>
              </w:rPr>
              <w:t>.</w:t>
            </w:r>
          </w:p>
        </w:tc>
      </w:tr>
      <w:tr w:rsidR="00D72F30" w14:paraId="034592F6" w14:textId="77777777" w:rsidTr="00D72F30">
        <w:trPr>
          <w:trHeight w:val="832"/>
        </w:trPr>
        <w:tc>
          <w:tcPr>
            <w:tcW w:w="3209" w:type="dxa"/>
            <w:vMerge/>
            <w:shd w:val="clear" w:color="auto" w:fill="DDDBF3" w:themeFill="text1" w:themeFillTint="1A"/>
          </w:tcPr>
          <w:p w14:paraId="0F2DD100" w14:textId="77777777" w:rsidR="00D72F30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  <w:tc>
          <w:tcPr>
            <w:tcW w:w="3209" w:type="dxa"/>
            <w:shd w:val="clear" w:color="auto" w:fill="FFC4BF"/>
          </w:tcPr>
          <w:p w14:paraId="6BB7B634" w14:textId="0C41DE22" w:rsidR="00D72F30" w:rsidRPr="00C730FA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  <w:r w:rsidRPr="00D72F30">
              <w:rPr>
                <w:b w:val="0"/>
                <w:bCs/>
                <w:noProof/>
                <w:color w:val="auto"/>
                <w:sz w:val="22"/>
                <w:szCs w:val="18"/>
              </w:rPr>
              <w:t>Como socio quiero poder alquilar una instalación para que realice una actividad con hora fija. (antes #18904)</w:t>
            </w:r>
          </w:p>
        </w:tc>
        <w:tc>
          <w:tcPr>
            <w:tcW w:w="3210" w:type="dxa"/>
            <w:vMerge/>
            <w:shd w:val="clear" w:color="auto" w:fill="FFC4BF"/>
          </w:tcPr>
          <w:p w14:paraId="01D5D47E" w14:textId="77777777" w:rsidR="00D72F30" w:rsidRPr="00FB702B" w:rsidRDefault="00D72F30" w:rsidP="00DC7914">
            <w:pPr>
              <w:spacing w:after="200"/>
              <w:jc w:val="center"/>
              <w:rPr>
                <w:b w:val="0"/>
                <w:bCs/>
                <w:noProof/>
                <w:color w:val="auto"/>
                <w:sz w:val="22"/>
                <w:szCs w:val="18"/>
              </w:rPr>
            </w:pPr>
          </w:p>
        </w:tc>
      </w:tr>
    </w:tbl>
    <w:p w14:paraId="7B9D33FB" w14:textId="77777777" w:rsidR="00462BFC" w:rsidRDefault="00462BFC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7E50F00C" w14:textId="77777777" w:rsidR="00111470" w:rsidRDefault="00111470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1E50AB9D" w14:textId="77777777" w:rsidR="00111470" w:rsidRDefault="00111470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B6EDD40" w14:textId="77777777" w:rsidR="00111470" w:rsidRDefault="00111470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011B4EC" w14:textId="77777777" w:rsidR="00111470" w:rsidRDefault="00111470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4CAFC9B3" w14:textId="77777777" w:rsidR="00111470" w:rsidRDefault="00111470">
      <w:pPr>
        <w:spacing w:after="200"/>
        <w:rPr>
          <w:b w:val="0"/>
          <w:bCs/>
          <w:noProof/>
          <w:color w:val="auto"/>
          <w:sz w:val="24"/>
          <w:szCs w:val="20"/>
        </w:rPr>
      </w:pPr>
    </w:p>
    <w:p w14:paraId="2D993312" w14:textId="34BB72F7" w:rsidR="00111470" w:rsidRDefault="00111470" w:rsidP="00111470">
      <w:pPr>
        <w:pStyle w:val="Ttulo1"/>
        <w:rPr>
          <w:rFonts w:ascii="Aharoni" w:hAnsi="Aharoni" w:cs="Aharoni"/>
          <w:noProof/>
          <w:color w:val="0F0D29" w:themeColor="text1"/>
          <w:lang w:val="en-US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2" w:name="_Toc121337094"/>
      <w:r w:rsidRPr="000B2E29">
        <w:rPr>
          <w:rFonts w:ascii="Aharoni" w:hAnsi="Aharoni" w:cs="Aharoni"/>
          <w:noProof/>
          <w:color w:val="0F0D29" w:themeColor="text1"/>
          <w:lang w:val="en-US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Modelo de datos</w:t>
      </w:r>
      <w:bookmarkEnd w:id="32"/>
    </w:p>
    <w:p w14:paraId="69EEA5E1" w14:textId="2AE2737C" w:rsidR="00E13A41" w:rsidRPr="000B2E29" w:rsidRDefault="00E13A41" w:rsidP="00111470">
      <w:pPr>
        <w:pStyle w:val="Ttulo1"/>
        <w:rPr>
          <w:rFonts w:ascii="Aharoni" w:hAnsi="Aharoni" w:cs="Aharoni"/>
          <w:noProof/>
          <w:color w:val="0F0D29" w:themeColor="text1"/>
          <w:lang w:val="en-US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 w:rsidRPr="00E13A41">
        <w:rPr>
          <w:rFonts w:ascii="Aharoni" w:hAnsi="Aharoni" w:cs="Aharoni"/>
          <w:noProof/>
          <w:color w:val="0F0D29" w:themeColor="text1"/>
          <w:lang w:val="en-US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drawing>
          <wp:inline distT="0" distB="0" distL="0" distR="0" wp14:anchorId="4C752507" wp14:editId="573657FF">
            <wp:extent cx="6120130" cy="3446780"/>
            <wp:effectExtent l="0" t="0" r="1270" b="0"/>
            <wp:docPr id="26" name="Imagen 2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EECF" w14:textId="77777777" w:rsidR="00B138F5" w:rsidRDefault="00B138F5" w:rsidP="007D3DA0">
      <w:pPr>
        <w:spacing w:after="200"/>
        <w:rPr>
          <w:rStyle w:val="Ttulo1Car"/>
          <w:rFonts w:ascii="Aharoni" w:hAnsi="Aharoni" w:cs="Aharoni"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3" w:name="_Toc121337095"/>
    </w:p>
    <w:p w14:paraId="77373483" w14:textId="394D9515" w:rsidR="00C320FD" w:rsidRDefault="00BE55B7" w:rsidP="007D3DA0">
      <w:pPr>
        <w:spacing w:after="200"/>
        <w:rPr>
          <w:rStyle w:val="Ttulo1Car"/>
          <w:rFonts w:ascii="Aharoni" w:hAnsi="Aharoni" w:cs="Aharoni"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 w:rsidRPr="00547BDA">
        <w:rPr>
          <w:rStyle w:val="Ttulo1Car"/>
          <w:rFonts w:ascii="Aharoni" w:hAnsi="Aharoni" w:cs="Aharoni" w:hint="cs"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Mapa de navegación por la interfaz de usuario</w:t>
      </w:r>
      <w:bookmarkEnd w:id="33"/>
    </w:p>
    <w:p w14:paraId="56F5E977" w14:textId="6FD7FAC7" w:rsidR="00C52079" w:rsidRDefault="000C77C6" w:rsidP="007D3DA0">
      <w:pPr>
        <w:spacing w:after="200"/>
        <w:rPr>
          <w:rStyle w:val="Ttulo1Car"/>
          <w:rFonts w:asciiTheme="minorHAnsi" w:hAnsiTheme="minorHAnsi" w:cstheme="minorHAnsi"/>
          <w:color w:val="auto"/>
          <w:sz w:val="22"/>
          <w:szCs w:val="22"/>
        </w:rPr>
      </w:pPr>
      <w:r>
        <w:rPr>
          <w:rStyle w:val="Ttulo1Car"/>
          <w:rFonts w:asciiTheme="minorHAnsi" w:hAnsiTheme="minorHAnsi" w:cstheme="minorHAnsi"/>
          <w:color w:val="auto"/>
          <w:sz w:val="22"/>
          <w:szCs w:val="22"/>
        </w:rPr>
        <w:t>A continuación, se muestra un mapa de navegación según qué tipo de usuario seas en el que</w:t>
      </w:r>
      <w:r w:rsidR="00BD73CA">
        <w:rPr>
          <w:rStyle w:val="Ttulo1Car"/>
          <w:rFonts w:asciiTheme="minorHAnsi" w:hAnsiTheme="minorHAnsi" w:cstheme="minorHAnsi"/>
          <w:color w:val="auto"/>
          <w:sz w:val="22"/>
          <w:szCs w:val="22"/>
        </w:rPr>
        <w:t xml:space="preserve"> se muestran las diferentes pantallas a medida que va avanzando la ejecución.</w:t>
      </w:r>
    </w:p>
    <w:p w14:paraId="1B8A15B8" w14:textId="592815BF" w:rsidR="00BD73CA" w:rsidRPr="00C52079" w:rsidRDefault="00D91D4C" w:rsidP="007D3DA0">
      <w:pPr>
        <w:spacing w:after="200"/>
        <w:rPr>
          <w:rStyle w:val="Ttulo1Car"/>
          <w:rFonts w:asciiTheme="minorHAnsi" w:hAnsiTheme="minorHAnsi" w:cstheme="minorHAnsi"/>
          <w:color w:val="auto"/>
          <w:sz w:val="22"/>
          <w:szCs w:val="22"/>
        </w:rPr>
      </w:pPr>
      <w:r>
        <w:rPr>
          <w:rStyle w:val="Ttulo1Car"/>
          <w:rFonts w:asciiTheme="minorHAnsi" w:hAnsiTheme="minorHAnsi" w:cstheme="minorHAnsi"/>
          <w:color w:val="auto"/>
          <w:sz w:val="22"/>
          <w:szCs w:val="22"/>
        </w:rPr>
        <w:t>En el caso de</w:t>
      </w:r>
      <w:r w:rsidR="0097696D">
        <w:rPr>
          <w:rStyle w:val="Ttulo1Car"/>
          <w:rFonts w:asciiTheme="minorHAnsi" w:hAnsiTheme="minorHAnsi" w:cstheme="minorHAnsi"/>
          <w:color w:val="auto"/>
          <w:sz w:val="22"/>
          <w:szCs w:val="22"/>
        </w:rPr>
        <w:t xml:space="preserve">l administrador puedo ejecutar cinco funciones que muestran una </w:t>
      </w:r>
      <w:r w:rsidR="00834930">
        <w:rPr>
          <w:rStyle w:val="Ttulo1Car"/>
          <w:rFonts w:asciiTheme="minorHAnsi" w:hAnsiTheme="minorHAnsi" w:cstheme="minorHAnsi"/>
          <w:color w:val="auto"/>
          <w:sz w:val="22"/>
          <w:szCs w:val="22"/>
        </w:rPr>
        <w:t>pantalla diferente</w:t>
      </w:r>
      <w:r w:rsidR="0097696D">
        <w:rPr>
          <w:rStyle w:val="Ttulo1Car"/>
          <w:rFonts w:asciiTheme="minorHAnsi" w:hAnsiTheme="minorHAnsi" w:cstheme="minorHAnsi"/>
          <w:color w:val="auto"/>
          <w:sz w:val="22"/>
          <w:szCs w:val="22"/>
        </w:rPr>
        <w:t>: crear tipo de actividad, planificar una actividad, alquilar una instalaci</w:t>
      </w:r>
      <w:r w:rsidR="007F0CE9">
        <w:rPr>
          <w:rStyle w:val="Ttulo1Car"/>
          <w:rFonts w:asciiTheme="minorHAnsi" w:hAnsiTheme="minorHAnsi" w:cstheme="minorHAnsi"/>
          <w:color w:val="auto"/>
          <w:sz w:val="22"/>
          <w:szCs w:val="22"/>
        </w:rPr>
        <w:t xml:space="preserve">ón, </w:t>
      </w:r>
      <w:r w:rsidR="007A5E6F">
        <w:rPr>
          <w:rStyle w:val="Ttulo1Car"/>
          <w:rFonts w:asciiTheme="minorHAnsi" w:hAnsiTheme="minorHAnsi" w:cstheme="minorHAnsi"/>
          <w:color w:val="auto"/>
          <w:sz w:val="22"/>
          <w:szCs w:val="22"/>
        </w:rPr>
        <w:t xml:space="preserve">cancelar instalación </w:t>
      </w:r>
      <w:r w:rsidR="00CA3B5D">
        <w:rPr>
          <w:rStyle w:val="Ttulo1Car"/>
          <w:rFonts w:asciiTheme="minorHAnsi" w:hAnsiTheme="minorHAnsi" w:cstheme="minorHAnsi"/>
          <w:color w:val="auto"/>
          <w:sz w:val="22"/>
          <w:szCs w:val="22"/>
        </w:rPr>
        <w:t xml:space="preserve">y cerrar una instalación. Y en el caso del socio, si éste quisiera añadir más actividades o más alquileres </w:t>
      </w:r>
      <w:r w:rsidR="005C62A5">
        <w:rPr>
          <w:rStyle w:val="Ttulo1Car"/>
          <w:rFonts w:asciiTheme="minorHAnsi" w:hAnsiTheme="minorHAnsi" w:cstheme="minorHAnsi"/>
          <w:color w:val="auto"/>
          <w:sz w:val="22"/>
          <w:szCs w:val="22"/>
        </w:rPr>
        <w:t>se abrirá una nueva pantalla para que pueda escoger.</w:t>
      </w:r>
    </w:p>
    <w:p w14:paraId="2D0616B2" w14:textId="77777777" w:rsidR="00C52079" w:rsidRDefault="00C52079" w:rsidP="00C52079">
      <w:pPr>
        <w:pStyle w:val="Contenido"/>
        <w:rPr>
          <w:rStyle w:val="Ttulo1Car"/>
          <w:rFonts w:ascii="Aharoni" w:hAnsi="Aharoni" w:cs="Aharoni"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1D8491EC" w14:textId="728D9D53" w:rsidR="00B138F5" w:rsidRDefault="00B138F5" w:rsidP="007D3DA0">
      <w:pPr>
        <w:spacing w:after="200"/>
        <w:rPr>
          <w:rStyle w:val="Ttulo1Car"/>
          <w:rFonts w:ascii="Aharoni" w:hAnsi="Aharoni" w:cs="Aharoni"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>
        <w:rPr>
          <w:rFonts w:ascii="Aharoni" w:eastAsiaTheme="majorEastAsia" w:hAnsi="Aharoni" w:cs="Aharoni"/>
          <w:b w:val="0"/>
          <w:noProof/>
          <w:color w:val="0F0D29" w:themeColor="text1"/>
          <w:kern w:val="28"/>
          <w:sz w:val="52"/>
          <w:szCs w:val="32"/>
        </w:rPr>
        <w:lastRenderedPageBreak/>
        <w:drawing>
          <wp:inline distT="0" distB="0" distL="0" distR="0" wp14:anchorId="3DD965E0" wp14:editId="2A8B1686">
            <wp:extent cx="6051550" cy="7701116"/>
            <wp:effectExtent l="0" t="0" r="635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552" cy="770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0EF9" w14:textId="34C0C5F2" w:rsidR="00C320FD" w:rsidRDefault="00C320FD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4" w:name="_Toc121337096"/>
      <w:r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Anexo I</w:t>
      </w:r>
      <w:bookmarkEnd w:id="34"/>
    </w:p>
    <w:p w14:paraId="4ABF13D5" w14:textId="6A57AD3D" w:rsidR="00B87842" w:rsidRPr="00B87842" w:rsidRDefault="00B87842" w:rsidP="00BE55B7">
      <w:pPr>
        <w:pStyle w:val="Ttulo1"/>
        <w:rPr>
          <w:rFonts w:ascii="Aharoni" w:hAnsi="Aharoni" w:cs="Aharoni"/>
          <w:noProof/>
          <w:color w:val="0F0D29" w:themeColor="text1"/>
          <w:sz w:val="22"/>
          <w:szCs w:val="15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5" w:name="_Toc121337097"/>
      <w:r>
        <w:rPr>
          <w:rFonts w:ascii="Aharoni" w:hAnsi="Aharoni" w:cs="Aharoni"/>
          <w:noProof/>
          <w:color w:val="0F0D29" w:themeColor="text1"/>
          <w:sz w:val="22"/>
          <w:szCs w:val="15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Admin</w:t>
      </w:r>
      <w:bookmarkEnd w:id="35"/>
    </w:p>
    <w:p w14:paraId="79FF0832" w14:textId="698AB6CC" w:rsidR="00C320FD" w:rsidRDefault="00286D2D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6" w:name="_Toc121337098"/>
      <w:r w:rsidRPr="00286D2D"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drawing>
          <wp:inline distT="0" distB="0" distL="0" distR="0" wp14:anchorId="09939A10" wp14:editId="14E5BE75">
            <wp:extent cx="5597912" cy="5020580"/>
            <wp:effectExtent l="0" t="0" r="3175" b="0"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088" cy="505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p w14:paraId="03ACB452" w14:textId="4CB4788B" w:rsidR="00B87842" w:rsidRPr="00B87842" w:rsidRDefault="00B87842" w:rsidP="00BE55B7">
      <w:pPr>
        <w:pStyle w:val="Ttulo1"/>
        <w:rPr>
          <w:rFonts w:ascii="Aharoni" w:hAnsi="Aharoni" w:cs="Aharoni"/>
          <w:noProof/>
          <w:color w:val="0F0D29" w:themeColor="text1"/>
          <w:sz w:val="22"/>
          <w:szCs w:val="15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7" w:name="_Toc121337099"/>
      <w:r>
        <w:rPr>
          <w:rFonts w:ascii="Aharoni" w:hAnsi="Aharoni" w:cs="Aharoni"/>
          <w:noProof/>
          <w:color w:val="0F0D29" w:themeColor="text1"/>
          <w:sz w:val="22"/>
          <w:szCs w:val="15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t>Socio</w:t>
      </w:r>
      <w:bookmarkEnd w:id="37"/>
    </w:p>
    <w:p w14:paraId="2F9E438E" w14:textId="4E448BE6" w:rsidR="00AD3F32" w:rsidRDefault="00527B7F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>
        <w:rPr>
          <w:rFonts w:ascii="Aharoni" w:hAnsi="Aharoni" w:cs="Aharoni"/>
          <w:noProof/>
          <w:color w:val="0F0D29" w:themeColor="text1"/>
        </w:rPr>
        <w:drawing>
          <wp:inline distT="0" distB="0" distL="0" distR="0" wp14:anchorId="6A770C4E" wp14:editId="2B88B389">
            <wp:extent cx="6120130" cy="1833880"/>
            <wp:effectExtent l="0" t="0" r="0" b="0"/>
            <wp:docPr id="2" name="Imagen 2" descr="Interfaz de usuario gráfica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Diagrama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4AC" w14:textId="77777777" w:rsidR="00950737" w:rsidRDefault="00950737" w:rsidP="00DC0229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bookmarkStart w:id="38" w:name="_Toc121337101"/>
    </w:p>
    <w:p w14:paraId="0103B261" w14:textId="6F488414" w:rsidR="00DC0229" w:rsidRDefault="00DC0229" w:rsidP="00DC0229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  <w:r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  <w:lastRenderedPageBreak/>
        <w:t>Anexo II</w:t>
      </w:r>
      <w:bookmarkEnd w:id="38"/>
    </w:p>
    <w:p w14:paraId="2E2D762A" w14:textId="77777777" w:rsidR="00262E5E" w:rsidRDefault="00262E5E" w:rsidP="00DC0229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62E5E" w14:paraId="65F39149" w14:textId="77777777" w:rsidTr="004C179F">
        <w:tc>
          <w:tcPr>
            <w:tcW w:w="4814" w:type="dxa"/>
            <w:shd w:val="clear" w:color="auto" w:fill="DDDBF3" w:themeFill="text1" w:themeFillTint="1A"/>
          </w:tcPr>
          <w:p w14:paraId="5D3842E2" w14:textId="55629013" w:rsidR="00262E5E" w:rsidRPr="00262E5E" w:rsidRDefault="00262E5E" w:rsidP="00262E5E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</w:pPr>
            <w:r w:rsidRPr="00262E5E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EDU</w:t>
            </w:r>
            <w:r w:rsidR="00F67FE7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ARDO BLANCO BIELSA</w:t>
            </w:r>
          </w:p>
        </w:tc>
        <w:tc>
          <w:tcPr>
            <w:tcW w:w="4814" w:type="dxa"/>
            <w:shd w:val="clear" w:color="auto" w:fill="DDDBF3" w:themeFill="text1" w:themeFillTint="1A"/>
          </w:tcPr>
          <w:p w14:paraId="526ACAD1" w14:textId="56CC2C74" w:rsidR="00262E5E" w:rsidRPr="00262E5E" w:rsidRDefault="00F67FE7" w:rsidP="00262E5E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 xml:space="preserve">CHEN </w:t>
            </w:r>
            <w:r w:rsidR="00262E5E" w:rsidRPr="00262E5E"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>XIN</w:t>
            </w:r>
            <w:r>
              <w:rPr>
                <w:rFonts w:asciiTheme="minorHAnsi" w:hAnsiTheme="minorHAnsi" w:cstheme="minorHAnsi"/>
                <w:noProof/>
                <w:color w:val="auto"/>
                <w:sz w:val="22"/>
                <w:szCs w:val="22"/>
              </w:rPr>
              <w:t xml:space="preserve"> PAN WANG</w:t>
            </w:r>
          </w:p>
        </w:tc>
      </w:tr>
      <w:tr w:rsidR="00262E5E" w14:paraId="3E3ED9F5" w14:textId="77777777" w:rsidTr="00262E5E">
        <w:tc>
          <w:tcPr>
            <w:tcW w:w="4814" w:type="dxa"/>
          </w:tcPr>
          <w:p w14:paraId="4C1983CC" w14:textId="74B07184" w:rsidR="00262E5E" w:rsidRPr="00262E5E" w:rsidRDefault="005B4623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Documento – </w:t>
            </w:r>
            <w:r w:rsidR="00DF4600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R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oles de usuario</w:t>
            </w:r>
          </w:p>
        </w:tc>
        <w:tc>
          <w:tcPr>
            <w:tcW w:w="4814" w:type="dxa"/>
          </w:tcPr>
          <w:p w14:paraId="09E200A1" w14:textId="68742307" w:rsidR="00262E5E" w:rsidRPr="00262E5E" w:rsidRDefault="00346955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Documento </w:t>
            </w:r>
            <w:r w:rsidR="004C6104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–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 Descrip</w:t>
            </w:r>
            <w:r w:rsidR="004C6104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ción del sistema</w:t>
            </w:r>
          </w:p>
        </w:tc>
      </w:tr>
      <w:tr w:rsidR="00262E5E" w14:paraId="736E67A5" w14:textId="77777777" w:rsidTr="00262E5E">
        <w:tc>
          <w:tcPr>
            <w:tcW w:w="4814" w:type="dxa"/>
          </w:tcPr>
          <w:p w14:paraId="0C3C720F" w14:textId="3E315A4C" w:rsidR="00262E5E" w:rsidRPr="00262E5E" w:rsidRDefault="005B4623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Documento – </w:t>
            </w:r>
            <w:r w:rsidR="00DF4600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E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ntorno tecnológico</w:t>
            </w:r>
          </w:p>
        </w:tc>
        <w:tc>
          <w:tcPr>
            <w:tcW w:w="4814" w:type="dxa"/>
          </w:tcPr>
          <w:p w14:paraId="05F06C10" w14:textId="6C63E445" w:rsidR="00262E5E" w:rsidRPr="00262E5E" w:rsidRDefault="004C6104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Documento – Mapa de navegación por la interfaz de usuario</w:t>
            </w:r>
          </w:p>
        </w:tc>
      </w:tr>
      <w:tr w:rsidR="00262E5E" w14:paraId="360057AB" w14:textId="77777777" w:rsidTr="00262E5E">
        <w:tc>
          <w:tcPr>
            <w:tcW w:w="4814" w:type="dxa"/>
          </w:tcPr>
          <w:p w14:paraId="6D8B09DE" w14:textId="63265DAB" w:rsidR="00262E5E" w:rsidRPr="00262E5E" w:rsidRDefault="00FF4483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Documento </w:t>
            </w:r>
            <w:r w:rsidR="00DF4600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–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 xml:space="preserve"> </w:t>
            </w:r>
            <w:r w:rsidR="00DF4600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Story mapping</w:t>
            </w:r>
          </w:p>
        </w:tc>
        <w:tc>
          <w:tcPr>
            <w:tcW w:w="4814" w:type="dxa"/>
          </w:tcPr>
          <w:p w14:paraId="0A067D44" w14:textId="508F1570" w:rsidR="00262E5E" w:rsidRPr="00262E5E" w:rsidRDefault="00262E5E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</w:p>
        </w:tc>
      </w:tr>
      <w:tr w:rsidR="00262E5E" w14:paraId="332089E3" w14:textId="77777777" w:rsidTr="00262E5E">
        <w:tc>
          <w:tcPr>
            <w:tcW w:w="4814" w:type="dxa"/>
          </w:tcPr>
          <w:p w14:paraId="46301D47" w14:textId="36477D66" w:rsidR="00262E5E" w:rsidRPr="00262E5E" w:rsidRDefault="00DF4600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Documento – Modelo de datos</w:t>
            </w:r>
          </w:p>
        </w:tc>
        <w:tc>
          <w:tcPr>
            <w:tcW w:w="4814" w:type="dxa"/>
          </w:tcPr>
          <w:p w14:paraId="3EE004AF" w14:textId="77777777" w:rsidR="00262E5E" w:rsidRPr="00262E5E" w:rsidRDefault="00262E5E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</w:p>
        </w:tc>
      </w:tr>
      <w:tr w:rsidR="00262E5E" w14:paraId="40CF075D" w14:textId="77777777" w:rsidTr="00262E5E">
        <w:tc>
          <w:tcPr>
            <w:tcW w:w="4814" w:type="dxa"/>
          </w:tcPr>
          <w:p w14:paraId="02569AEA" w14:textId="21912061" w:rsidR="00262E5E" w:rsidRPr="00262E5E" w:rsidRDefault="00066C1D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Elaboración Power Point para la presentación</w:t>
            </w:r>
          </w:p>
        </w:tc>
        <w:tc>
          <w:tcPr>
            <w:tcW w:w="4814" w:type="dxa"/>
          </w:tcPr>
          <w:p w14:paraId="4F81C77E" w14:textId="626B8298" w:rsidR="00262E5E" w:rsidRPr="00262E5E" w:rsidRDefault="00066C1D" w:rsidP="004C179F">
            <w:pPr>
              <w:pStyle w:val="Ttulo1"/>
              <w:jc w:val="center"/>
              <w:outlineLvl w:val="0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2"/>
                <w:szCs w:val="22"/>
              </w:rPr>
              <w:t>Elaboración Power Point para la presentación</w:t>
            </w:r>
          </w:p>
        </w:tc>
      </w:tr>
    </w:tbl>
    <w:p w14:paraId="7CCB1938" w14:textId="77777777" w:rsidR="00C320FD" w:rsidRDefault="00C320FD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44B8ADAD" w14:textId="77777777" w:rsidR="00BE55B7" w:rsidRDefault="00BE55B7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4DA10085" w14:textId="77777777" w:rsidR="00F078B0" w:rsidRDefault="00F078B0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275332D4" w14:textId="77777777" w:rsidR="00F078B0" w:rsidRDefault="00F078B0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33BFEEFB" w14:textId="77777777" w:rsidR="00F078B0" w:rsidRDefault="00F078B0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610D29FF" w14:textId="77777777" w:rsidR="00F078B0" w:rsidRDefault="00F078B0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14582778" w14:textId="77777777" w:rsidR="00F078B0" w:rsidRDefault="00F078B0" w:rsidP="00BE55B7">
      <w:pPr>
        <w:pStyle w:val="Ttulo1"/>
        <w:rPr>
          <w:rFonts w:ascii="Aharoni" w:hAnsi="Aharoni" w:cs="Aharoni"/>
          <w:noProof/>
          <w:color w:val="0F0D29" w:themeColor="text1"/>
          <w14:textFill>
            <w14:gradFill>
              <w14:gsLst>
                <w14:gs w14:pos="0">
                  <w14:schemeClr w14:val="tx1">
                    <w14:lumMod w14:val="50000"/>
                    <w14:lumOff w14:val="50000"/>
                    <w14:shade w14:val="30000"/>
                    <w14:satMod w14:val="115000"/>
                  </w14:schemeClr>
                </w14:gs>
                <w14:gs w14:pos="50000">
                  <w14:schemeClr w14:val="tx1">
                    <w14:lumMod w14:val="50000"/>
                    <w14:lumOff w14:val="50000"/>
                    <w14:shade w14:val="67500"/>
                    <w14:satMod w14:val="115000"/>
                  </w14:schemeClr>
                </w14:gs>
                <w14:gs w14:pos="100000">
                  <w14:schemeClr w14:val="tx1">
                    <w14:lumMod w14:val="50000"/>
                    <w14:lumOff w14:val="50000"/>
                    <w14:shade w14:val="100000"/>
                    <w14:satMod w14:val="115000"/>
                  </w14:schemeClr>
                </w14:gs>
              </w14:gsLst>
              <w14:lin w14:ang="8100000" w14:scaled="0"/>
            </w14:gradFill>
          </w14:textFill>
        </w:rPr>
      </w:pPr>
    </w:p>
    <w:p w14:paraId="34BF75B8" w14:textId="120B9EC7" w:rsidR="00BE55B7" w:rsidRPr="00BE55B7" w:rsidRDefault="00F078B0">
      <w:pPr>
        <w:spacing w:after="200"/>
        <w:rPr>
          <w:b w:val="0"/>
          <w:bCs/>
          <w:noProof/>
          <w:color w:val="auto"/>
          <w:sz w:val="24"/>
          <w:szCs w:val="20"/>
        </w:rPr>
      </w:pPr>
      <w:r>
        <w:fldChar w:fldCharType="begin"/>
      </w:r>
      <w:r>
        <w:instrText xml:space="preserve"> INCLUDEPICTURE "https://imgs.search.brave.com/UEUobXBacknAdTdAEoexzVAOaAr7Lz7Ai1Wbxaa2nkY/rs:fit:1200:526:1/g:ce/aHR0cHM6Ly93d3cu/ZW52aXJhbGwuZXMv/d3AtY29udGVudC91/cGxvYWRzLzIwMTgv/MDQvTG9nby1Vbml2/ZXJzaWRhZC1kZS1P/dmllZG8taXpxdWll/cmRhLnBuZw"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D6E207" wp14:editId="68AA1E0D">
            <wp:extent cx="6120130" cy="1877695"/>
            <wp:effectExtent l="0" t="0" r="0" b="0"/>
            <wp:docPr id="10" name="Imagen 10" descr="Logo Universidad de Oviedo izquierda | envirall - Consultoría Ambiental Estratég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dad de Oviedo izquierda | envirall - Consultoría Ambiental Estratégic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BE55B7" w:rsidRPr="00BE55B7" w:rsidSect="007743C2">
      <w:headerReference w:type="default" r:id="rId16"/>
      <w:footerReference w:type="default" r:id="rId17"/>
      <w:pgSz w:w="11906" w:h="16838" w:code="9"/>
      <w:pgMar w:top="1134" w:right="1134" w:bottom="1134" w:left="1134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08FE1" w14:textId="77777777" w:rsidR="005822C4" w:rsidRDefault="005822C4">
      <w:r>
        <w:separator/>
      </w:r>
    </w:p>
    <w:p w14:paraId="1C6C8328" w14:textId="77777777" w:rsidR="005822C4" w:rsidRDefault="005822C4"/>
  </w:endnote>
  <w:endnote w:type="continuationSeparator" w:id="0">
    <w:p w14:paraId="641C0D27" w14:textId="77777777" w:rsidR="005822C4" w:rsidRDefault="005822C4">
      <w:r>
        <w:continuationSeparator/>
      </w:r>
    </w:p>
    <w:p w14:paraId="23317EA4" w14:textId="77777777" w:rsidR="005822C4" w:rsidRDefault="005822C4"/>
  </w:endnote>
  <w:endnote w:type="continuationNotice" w:id="1">
    <w:p w14:paraId="30306ACD" w14:textId="77777777" w:rsidR="005822C4" w:rsidRDefault="005822C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panose1 w:val="02010803020104030203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65B8D" w14:textId="77777777" w:rsidR="00F3638F" w:rsidRDefault="00F3638F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542C3740" w14:textId="77777777" w:rsidR="00E828F9" w:rsidRDefault="00E828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06BA5" w14:textId="77777777" w:rsidR="005822C4" w:rsidRDefault="005822C4">
      <w:r>
        <w:separator/>
      </w:r>
    </w:p>
    <w:p w14:paraId="322E5B67" w14:textId="77777777" w:rsidR="005822C4" w:rsidRDefault="005822C4"/>
  </w:footnote>
  <w:footnote w:type="continuationSeparator" w:id="0">
    <w:p w14:paraId="2C714605" w14:textId="77777777" w:rsidR="005822C4" w:rsidRDefault="005822C4">
      <w:r>
        <w:continuationSeparator/>
      </w:r>
    </w:p>
    <w:p w14:paraId="1097FA3F" w14:textId="77777777" w:rsidR="005822C4" w:rsidRDefault="005822C4"/>
  </w:footnote>
  <w:footnote w:type="continuationNotice" w:id="1">
    <w:p w14:paraId="7DF58D59" w14:textId="77777777" w:rsidR="005822C4" w:rsidRDefault="005822C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4255C3B3" w:rsidR="00FD63F6" w:rsidRPr="004F2EA2" w:rsidRDefault="007743C2" w:rsidP="00FD63F6">
    <w:pPr>
      <w:pStyle w:val="Encabezado"/>
      <w:jc w:val="right"/>
      <w:rPr>
        <w:color w:val="1B174A" w:themeColor="text1" w:themeTint="E6"/>
      </w:rPr>
    </w:pPr>
    <w:r w:rsidRPr="004F2EA2">
      <w:rPr>
        <w:color w:val="1B174A" w:themeColor="text1" w:themeTint="E6"/>
      </w:rPr>
      <w:t>Grupo PL61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3174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C914E7"/>
    <w:multiLevelType w:val="hybridMultilevel"/>
    <w:tmpl w:val="A724865E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B54EA3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594EDD"/>
    <w:multiLevelType w:val="hybridMultilevel"/>
    <w:tmpl w:val="3852F24A"/>
    <w:lvl w:ilvl="0" w:tplc="D702DF7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C3716"/>
    <w:multiLevelType w:val="hybridMultilevel"/>
    <w:tmpl w:val="6E60B63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997D94"/>
    <w:multiLevelType w:val="hybridMultilevel"/>
    <w:tmpl w:val="C1929EA2"/>
    <w:lvl w:ilvl="0" w:tplc="A04275D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4"/>
  </w:num>
  <w:num w:numId="2" w16cid:durableId="179978827">
    <w:abstractNumId w:val="10"/>
  </w:num>
  <w:num w:numId="3" w16cid:durableId="302126787">
    <w:abstractNumId w:val="0"/>
  </w:num>
  <w:num w:numId="4" w16cid:durableId="599146915">
    <w:abstractNumId w:val="9"/>
  </w:num>
  <w:num w:numId="5" w16cid:durableId="295841500">
    <w:abstractNumId w:val="13"/>
  </w:num>
  <w:num w:numId="6" w16cid:durableId="1826163485">
    <w:abstractNumId w:val="6"/>
  </w:num>
  <w:num w:numId="7" w16cid:durableId="580407118">
    <w:abstractNumId w:val="14"/>
  </w:num>
  <w:num w:numId="8" w16cid:durableId="456874003">
    <w:abstractNumId w:val="8"/>
  </w:num>
  <w:num w:numId="9" w16cid:durableId="2022124354">
    <w:abstractNumId w:val="15"/>
  </w:num>
  <w:num w:numId="10" w16cid:durableId="514536363">
    <w:abstractNumId w:val="18"/>
  </w:num>
  <w:num w:numId="11" w16cid:durableId="1144355230">
    <w:abstractNumId w:val="2"/>
  </w:num>
  <w:num w:numId="12" w16cid:durableId="340476068">
    <w:abstractNumId w:val="3"/>
  </w:num>
  <w:num w:numId="13" w16cid:durableId="1547909198">
    <w:abstractNumId w:val="16"/>
  </w:num>
  <w:num w:numId="14" w16cid:durableId="197668867">
    <w:abstractNumId w:val="5"/>
  </w:num>
  <w:num w:numId="15" w16cid:durableId="1473526487">
    <w:abstractNumId w:val="7"/>
  </w:num>
  <w:num w:numId="16" w16cid:durableId="196819890">
    <w:abstractNumId w:val="12"/>
  </w:num>
  <w:num w:numId="17" w16cid:durableId="311570670">
    <w:abstractNumId w:val="1"/>
  </w:num>
  <w:num w:numId="18" w16cid:durableId="1071348792">
    <w:abstractNumId w:val="20"/>
  </w:num>
  <w:num w:numId="19" w16cid:durableId="768743644">
    <w:abstractNumId w:val="17"/>
  </w:num>
  <w:num w:numId="20" w16cid:durableId="1906841912">
    <w:abstractNumId w:val="19"/>
  </w:num>
  <w:num w:numId="21" w16cid:durableId="1697587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00D52"/>
    <w:rsid w:val="0000119C"/>
    <w:rsid w:val="0000168C"/>
    <w:rsid w:val="000042EE"/>
    <w:rsid w:val="000152A1"/>
    <w:rsid w:val="00018697"/>
    <w:rsid w:val="000246BF"/>
    <w:rsid w:val="0002482E"/>
    <w:rsid w:val="00036750"/>
    <w:rsid w:val="00040AC5"/>
    <w:rsid w:val="00042899"/>
    <w:rsid w:val="00043831"/>
    <w:rsid w:val="00050324"/>
    <w:rsid w:val="000562C3"/>
    <w:rsid w:val="00063332"/>
    <w:rsid w:val="00063AFA"/>
    <w:rsid w:val="00066AA4"/>
    <w:rsid w:val="00066C1D"/>
    <w:rsid w:val="00067A6B"/>
    <w:rsid w:val="000703D3"/>
    <w:rsid w:val="000709FC"/>
    <w:rsid w:val="000742F3"/>
    <w:rsid w:val="0007458A"/>
    <w:rsid w:val="000747A0"/>
    <w:rsid w:val="00074A20"/>
    <w:rsid w:val="00075F5E"/>
    <w:rsid w:val="00077B8B"/>
    <w:rsid w:val="00084C05"/>
    <w:rsid w:val="00087931"/>
    <w:rsid w:val="00087B0B"/>
    <w:rsid w:val="00090C86"/>
    <w:rsid w:val="0009169D"/>
    <w:rsid w:val="00092703"/>
    <w:rsid w:val="00094970"/>
    <w:rsid w:val="0009527B"/>
    <w:rsid w:val="00095B41"/>
    <w:rsid w:val="0009631C"/>
    <w:rsid w:val="00097ED4"/>
    <w:rsid w:val="000A0150"/>
    <w:rsid w:val="000A17E3"/>
    <w:rsid w:val="000A30CC"/>
    <w:rsid w:val="000B18DB"/>
    <w:rsid w:val="000B2625"/>
    <w:rsid w:val="000B2E29"/>
    <w:rsid w:val="000C5C49"/>
    <w:rsid w:val="000C77C6"/>
    <w:rsid w:val="000D1242"/>
    <w:rsid w:val="000E520F"/>
    <w:rsid w:val="000E63C9"/>
    <w:rsid w:val="00100802"/>
    <w:rsid w:val="001011A3"/>
    <w:rsid w:val="001067DF"/>
    <w:rsid w:val="00111470"/>
    <w:rsid w:val="00112AEB"/>
    <w:rsid w:val="001137B7"/>
    <w:rsid w:val="00116892"/>
    <w:rsid w:val="001170BE"/>
    <w:rsid w:val="00117D60"/>
    <w:rsid w:val="00121C8B"/>
    <w:rsid w:val="001230C9"/>
    <w:rsid w:val="00125FBC"/>
    <w:rsid w:val="00130E9D"/>
    <w:rsid w:val="00132C65"/>
    <w:rsid w:val="00133DC0"/>
    <w:rsid w:val="001349A3"/>
    <w:rsid w:val="001368AC"/>
    <w:rsid w:val="0014036E"/>
    <w:rsid w:val="00146BBB"/>
    <w:rsid w:val="00150A6D"/>
    <w:rsid w:val="001520C6"/>
    <w:rsid w:val="00156FB4"/>
    <w:rsid w:val="001609DB"/>
    <w:rsid w:val="00162814"/>
    <w:rsid w:val="001635DA"/>
    <w:rsid w:val="00174AC9"/>
    <w:rsid w:val="00185862"/>
    <w:rsid w:val="00185B35"/>
    <w:rsid w:val="00192647"/>
    <w:rsid w:val="001964BD"/>
    <w:rsid w:val="001A3B00"/>
    <w:rsid w:val="001A5BA3"/>
    <w:rsid w:val="001A7BC7"/>
    <w:rsid w:val="001B2AC4"/>
    <w:rsid w:val="001D1F4A"/>
    <w:rsid w:val="001D4E07"/>
    <w:rsid w:val="001D751E"/>
    <w:rsid w:val="001E3C59"/>
    <w:rsid w:val="001E4185"/>
    <w:rsid w:val="001E4ADA"/>
    <w:rsid w:val="001E7298"/>
    <w:rsid w:val="001F2BC8"/>
    <w:rsid w:val="001F399D"/>
    <w:rsid w:val="001F4484"/>
    <w:rsid w:val="001F5F6B"/>
    <w:rsid w:val="002006FA"/>
    <w:rsid w:val="002030F0"/>
    <w:rsid w:val="0020369F"/>
    <w:rsid w:val="00210079"/>
    <w:rsid w:val="00211B31"/>
    <w:rsid w:val="00214318"/>
    <w:rsid w:val="002268AC"/>
    <w:rsid w:val="00227F3C"/>
    <w:rsid w:val="002313C7"/>
    <w:rsid w:val="00240096"/>
    <w:rsid w:val="00240C7F"/>
    <w:rsid w:val="00243699"/>
    <w:rsid w:val="00243EBC"/>
    <w:rsid w:val="00246A35"/>
    <w:rsid w:val="002518AF"/>
    <w:rsid w:val="00253CE6"/>
    <w:rsid w:val="0025716B"/>
    <w:rsid w:val="00262E5E"/>
    <w:rsid w:val="00270199"/>
    <w:rsid w:val="0027211D"/>
    <w:rsid w:val="002760F3"/>
    <w:rsid w:val="002770BD"/>
    <w:rsid w:val="00280A1B"/>
    <w:rsid w:val="00284348"/>
    <w:rsid w:val="00286D2D"/>
    <w:rsid w:val="00294805"/>
    <w:rsid w:val="002A52FF"/>
    <w:rsid w:val="002B0501"/>
    <w:rsid w:val="002B1244"/>
    <w:rsid w:val="002B321D"/>
    <w:rsid w:val="002B4032"/>
    <w:rsid w:val="002B7360"/>
    <w:rsid w:val="002C175D"/>
    <w:rsid w:val="002C17E7"/>
    <w:rsid w:val="002C5CD1"/>
    <w:rsid w:val="002D475D"/>
    <w:rsid w:val="002D5FBB"/>
    <w:rsid w:val="002D65FF"/>
    <w:rsid w:val="002E0E74"/>
    <w:rsid w:val="002E343A"/>
    <w:rsid w:val="002E3D18"/>
    <w:rsid w:val="002E3F2D"/>
    <w:rsid w:val="002F05EE"/>
    <w:rsid w:val="002F40BA"/>
    <w:rsid w:val="002F51F5"/>
    <w:rsid w:val="002F7572"/>
    <w:rsid w:val="003040D9"/>
    <w:rsid w:val="003076B2"/>
    <w:rsid w:val="0031160E"/>
    <w:rsid w:val="00312137"/>
    <w:rsid w:val="003157AA"/>
    <w:rsid w:val="0031764A"/>
    <w:rsid w:val="00321A06"/>
    <w:rsid w:val="0032640E"/>
    <w:rsid w:val="00330359"/>
    <w:rsid w:val="00332D8F"/>
    <w:rsid w:val="003349D7"/>
    <w:rsid w:val="00335A1D"/>
    <w:rsid w:val="0033762F"/>
    <w:rsid w:val="00343299"/>
    <w:rsid w:val="00346955"/>
    <w:rsid w:val="00353609"/>
    <w:rsid w:val="00360494"/>
    <w:rsid w:val="00361D56"/>
    <w:rsid w:val="003643B3"/>
    <w:rsid w:val="00365255"/>
    <w:rsid w:val="003661B0"/>
    <w:rsid w:val="00366C7E"/>
    <w:rsid w:val="003701DD"/>
    <w:rsid w:val="00375C3A"/>
    <w:rsid w:val="00376330"/>
    <w:rsid w:val="00377900"/>
    <w:rsid w:val="00384EA3"/>
    <w:rsid w:val="00392A69"/>
    <w:rsid w:val="00392C22"/>
    <w:rsid w:val="003944B0"/>
    <w:rsid w:val="003970C2"/>
    <w:rsid w:val="003A13CA"/>
    <w:rsid w:val="003A383D"/>
    <w:rsid w:val="003A39A1"/>
    <w:rsid w:val="003B1291"/>
    <w:rsid w:val="003B6493"/>
    <w:rsid w:val="003B7753"/>
    <w:rsid w:val="003C2191"/>
    <w:rsid w:val="003C6349"/>
    <w:rsid w:val="003C7A72"/>
    <w:rsid w:val="003D090A"/>
    <w:rsid w:val="003D3863"/>
    <w:rsid w:val="003F552C"/>
    <w:rsid w:val="003F6D2C"/>
    <w:rsid w:val="0040600D"/>
    <w:rsid w:val="00406CDD"/>
    <w:rsid w:val="004109BE"/>
    <w:rsid w:val="004110DE"/>
    <w:rsid w:val="00414E8B"/>
    <w:rsid w:val="004206ED"/>
    <w:rsid w:val="004216F7"/>
    <w:rsid w:val="00424240"/>
    <w:rsid w:val="0043029F"/>
    <w:rsid w:val="0043088F"/>
    <w:rsid w:val="00431A7E"/>
    <w:rsid w:val="00431D14"/>
    <w:rsid w:val="00431FD5"/>
    <w:rsid w:val="00433631"/>
    <w:rsid w:val="004360E5"/>
    <w:rsid w:val="00436289"/>
    <w:rsid w:val="004406FD"/>
    <w:rsid w:val="0044085A"/>
    <w:rsid w:val="00442E41"/>
    <w:rsid w:val="0044408A"/>
    <w:rsid w:val="00445903"/>
    <w:rsid w:val="0044666F"/>
    <w:rsid w:val="004473BC"/>
    <w:rsid w:val="004510C1"/>
    <w:rsid w:val="004557CF"/>
    <w:rsid w:val="00462BFC"/>
    <w:rsid w:val="00463CB9"/>
    <w:rsid w:val="004661E2"/>
    <w:rsid w:val="00467870"/>
    <w:rsid w:val="0047773F"/>
    <w:rsid w:val="00480297"/>
    <w:rsid w:val="00496B8D"/>
    <w:rsid w:val="00496BA2"/>
    <w:rsid w:val="004A1BEA"/>
    <w:rsid w:val="004A1DAE"/>
    <w:rsid w:val="004A4F91"/>
    <w:rsid w:val="004B00A4"/>
    <w:rsid w:val="004B21A5"/>
    <w:rsid w:val="004C0CEF"/>
    <w:rsid w:val="004C179F"/>
    <w:rsid w:val="004C4E26"/>
    <w:rsid w:val="004C6104"/>
    <w:rsid w:val="004D620F"/>
    <w:rsid w:val="004E293D"/>
    <w:rsid w:val="004E469F"/>
    <w:rsid w:val="004E4FC3"/>
    <w:rsid w:val="004E562B"/>
    <w:rsid w:val="004E5FEE"/>
    <w:rsid w:val="004F2EA2"/>
    <w:rsid w:val="00501644"/>
    <w:rsid w:val="005037F0"/>
    <w:rsid w:val="00506E26"/>
    <w:rsid w:val="0051243B"/>
    <w:rsid w:val="00516A86"/>
    <w:rsid w:val="00516B90"/>
    <w:rsid w:val="005275F6"/>
    <w:rsid w:val="00527B7F"/>
    <w:rsid w:val="00533E19"/>
    <w:rsid w:val="0053572B"/>
    <w:rsid w:val="0053751A"/>
    <w:rsid w:val="00543B0D"/>
    <w:rsid w:val="00543F29"/>
    <w:rsid w:val="005452D7"/>
    <w:rsid w:val="00547BDA"/>
    <w:rsid w:val="0055391C"/>
    <w:rsid w:val="0055514B"/>
    <w:rsid w:val="00560CC8"/>
    <w:rsid w:val="00562C55"/>
    <w:rsid w:val="005630CB"/>
    <w:rsid w:val="00566063"/>
    <w:rsid w:val="00567B12"/>
    <w:rsid w:val="00571D0F"/>
    <w:rsid w:val="005720A3"/>
    <w:rsid w:val="00572102"/>
    <w:rsid w:val="00577A61"/>
    <w:rsid w:val="0058208A"/>
    <w:rsid w:val="005822C4"/>
    <w:rsid w:val="005903BC"/>
    <w:rsid w:val="0059148C"/>
    <w:rsid w:val="00597F30"/>
    <w:rsid w:val="005A2E72"/>
    <w:rsid w:val="005B1EC8"/>
    <w:rsid w:val="005B2A44"/>
    <w:rsid w:val="005B3B3D"/>
    <w:rsid w:val="005B4623"/>
    <w:rsid w:val="005B47CF"/>
    <w:rsid w:val="005B53B5"/>
    <w:rsid w:val="005B5570"/>
    <w:rsid w:val="005B56E0"/>
    <w:rsid w:val="005C19E5"/>
    <w:rsid w:val="005C2168"/>
    <w:rsid w:val="005C2765"/>
    <w:rsid w:val="005C62A5"/>
    <w:rsid w:val="005D397B"/>
    <w:rsid w:val="005E3870"/>
    <w:rsid w:val="005E4303"/>
    <w:rsid w:val="005E5E63"/>
    <w:rsid w:val="005E7424"/>
    <w:rsid w:val="005F00AB"/>
    <w:rsid w:val="005F1BB0"/>
    <w:rsid w:val="005F2EF9"/>
    <w:rsid w:val="005F575F"/>
    <w:rsid w:val="005F67F4"/>
    <w:rsid w:val="00600A65"/>
    <w:rsid w:val="00600A71"/>
    <w:rsid w:val="006077A8"/>
    <w:rsid w:val="00616F19"/>
    <w:rsid w:val="00624112"/>
    <w:rsid w:val="006306BE"/>
    <w:rsid w:val="00635F71"/>
    <w:rsid w:val="0063716F"/>
    <w:rsid w:val="00643020"/>
    <w:rsid w:val="00646A3F"/>
    <w:rsid w:val="00656960"/>
    <w:rsid w:val="00656C4D"/>
    <w:rsid w:val="00662754"/>
    <w:rsid w:val="00663ED8"/>
    <w:rsid w:val="00665B52"/>
    <w:rsid w:val="00666C90"/>
    <w:rsid w:val="0067279D"/>
    <w:rsid w:val="00675CA4"/>
    <w:rsid w:val="00694FB8"/>
    <w:rsid w:val="00695279"/>
    <w:rsid w:val="006A2959"/>
    <w:rsid w:val="006A66D1"/>
    <w:rsid w:val="006B450B"/>
    <w:rsid w:val="006B4AB8"/>
    <w:rsid w:val="006D0863"/>
    <w:rsid w:val="006D0D8E"/>
    <w:rsid w:val="006D2123"/>
    <w:rsid w:val="006D357F"/>
    <w:rsid w:val="006D3658"/>
    <w:rsid w:val="006E228E"/>
    <w:rsid w:val="006E5716"/>
    <w:rsid w:val="006E6206"/>
    <w:rsid w:val="006F2080"/>
    <w:rsid w:val="00701EEF"/>
    <w:rsid w:val="00701F48"/>
    <w:rsid w:val="00706AF3"/>
    <w:rsid w:val="00707C77"/>
    <w:rsid w:val="00720EE4"/>
    <w:rsid w:val="00724EEE"/>
    <w:rsid w:val="00726C19"/>
    <w:rsid w:val="007302B3"/>
    <w:rsid w:val="00730733"/>
    <w:rsid w:val="007309A6"/>
    <w:rsid w:val="00730E3A"/>
    <w:rsid w:val="00736AAF"/>
    <w:rsid w:val="00747E29"/>
    <w:rsid w:val="007645A8"/>
    <w:rsid w:val="00765B2A"/>
    <w:rsid w:val="007743C2"/>
    <w:rsid w:val="00775E2E"/>
    <w:rsid w:val="00776114"/>
    <w:rsid w:val="00780E5B"/>
    <w:rsid w:val="00780FC6"/>
    <w:rsid w:val="00781675"/>
    <w:rsid w:val="00783678"/>
    <w:rsid w:val="00783A34"/>
    <w:rsid w:val="00787066"/>
    <w:rsid w:val="007A290D"/>
    <w:rsid w:val="007A313D"/>
    <w:rsid w:val="007A5D27"/>
    <w:rsid w:val="007A5E6F"/>
    <w:rsid w:val="007A6527"/>
    <w:rsid w:val="007B3EFD"/>
    <w:rsid w:val="007B7778"/>
    <w:rsid w:val="007C1258"/>
    <w:rsid w:val="007C5E14"/>
    <w:rsid w:val="007C6B52"/>
    <w:rsid w:val="007D16C5"/>
    <w:rsid w:val="007D3D2E"/>
    <w:rsid w:val="007D3DA0"/>
    <w:rsid w:val="007E4139"/>
    <w:rsid w:val="007E6237"/>
    <w:rsid w:val="007F0CE9"/>
    <w:rsid w:val="007F3F72"/>
    <w:rsid w:val="0080195C"/>
    <w:rsid w:val="008117FA"/>
    <w:rsid w:val="00816E41"/>
    <w:rsid w:val="00820272"/>
    <w:rsid w:val="00821228"/>
    <w:rsid w:val="0082298D"/>
    <w:rsid w:val="008301C3"/>
    <w:rsid w:val="008306BA"/>
    <w:rsid w:val="00834930"/>
    <w:rsid w:val="00836455"/>
    <w:rsid w:val="008371FF"/>
    <w:rsid w:val="00851322"/>
    <w:rsid w:val="00852400"/>
    <w:rsid w:val="008525DD"/>
    <w:rsid w:val="00852A7C"/>
    <w:rsid w:val="008556B0"/>
    <w:rsid w:val="0086126A"/>
    <w:rsid w:val="00862FE4"/>
    <w:rsid w:val="0086389A"/>
    <w:rsid w:val="00863B1B"/>
    <w:rsid w:val="00864960"/>
    <w:rsid w:val="00867F8B"/>
    <w:rsid w:val="00872069"/>
    <w:rsid w:val="00872A0F"/>
    <w:rsid w:val="0087605E"/>
    <w:rsid w:val="008770C5"/>
    <w:rsid w:val="008774B8"/>
    <w:rsid w:val="0088300E"/>
    <w:rsid w:val="0088314E"/>
    <w:rsid w:val="00884489"/>
    <w:rsid w:val="00890CA8"/>
    <w:rsid w:val="008941AE"/>
    <w:rsid w:val="008959A4"/>
    <w:rsid w:val="008A04FC"/>
    <w:rsid w:val="008A1F42"/>
    <w:rsid w:val="008A40A1"/>
    <w:rsid w:val="008A5926"/>
    <w:rsid w:val="008A5FE1"/>
    <w:rsid w:val="008A633F"/>
    <w:rsid w:val="008A6A10"/>
    <w:rsid w:val="008B1FEE"/>
    <w:rsid w:val="008C2F15"/>
    <w:rsid w:val="008C56AB"/>
    <w:rsid w:val="008D77AA"/>
    <w:rsid w:val="008E4EC0"/>
    <w:rsid w:val="008F228F"/>
    <w:rsid w:val="008F4B5F"/>
    <w:rsid w:val="008F5B07"/>
    <w:rsid w:val="00903C32"/>
    <w:rsid w:val="00905438"/>
    <w:rsid w:val="009158CB"/>
    <w:rsid w:val="00916B16"/>
    <w:rsid w:val="009173B9"/>
    <w:rsid w:val="009202ED"/>
    <w:rsid w:val="0092143B"/>
    <w:rsid w:val="00924D78"/>
    <w:rsid w:val="00925546"/>
    <w:rsid w:val="009258BA"/>
    <w:rsid w:val="00927587"/>
    <w:rsid w:val="00927911"/>
    <w:rsid w:val="00927E2B"/>
    <w:rsid w:val="0093335D"/>
    <w:rsid w:val="0093613E"/>
    <w:rsid w:val="00937E01"/>
    <w:rsid w:val="00940093"/>
    <w:rsid w:val="00943026"/>
    <w:rsid w:val="00943455"/>
    <w:rsid w:val="00950737"/>
    <w:rsid w:val="0095623D"/>
    <w:rsid w:val="00957821"/>
    <w:rsid w:val="00962B19"/>
    <w:rsid w:val="009660BB"/>
    <w:rsid w:val="00966B81"/>
    <w:rsid w:val="0097696D"/>
    <w:rsid w:val="00977830"/>
    <w:rsid w:val="00977F79"/>
    <w:rsid w:val="009871AA"/>
    <w:rsid w:val="00993155"/>
    <w:rsid w:val="009955ED"/>
    <w:rsid w:val="0099692D"/>
    <w:rsid w:val="009971D7"/>
    <w:rsid w:val="009A05BC"/>
    <w:rsid w:val="009A3D7E"/>
    <w:rsid w:val="009A52C0"/>
    <w:rsid w:val="009A7BB3"/>
    <w:rsid w:val="009B158E"/>
    <w:rsid w:val="009C504A"/>
    <w:rsid w:val="009C7720"/>
    <w:rsid w:val="009D107D"/>
    <w:rsid w:val="009E6EC1"/>
    <w:rsid w:val="009F0E87"/>
    <w:rsid w:val="009F43B5"/>
    <w:rsid w:val="009F7864"/>
    <w:rsid w:val="00A009F1"/>
    <w:rsid w:val="00A052D2"/>
    <w:rsid w:val="00A23AFA"/>
    <w:rsid w:val="00A267EA"/>
    <w:rsid w:val="00A26E4F"/>
    <w:rsid w:val="00A31B3E"/>
    <w:rsid w:val="00A32198"/>
    <w:rsid w:val="00A400E3"/>
    <w:rsid w:val="00A4030D"/>
    <w:rsid w:val="00A42645"/>
    <w:rsid w:val="00A44493"/>
    <w:rsid w:val="00A4689C"/>
    <w:rsid w:val="00A504A9"/>
    <w:rsid w:val="00A532F3"/>
    <w:rsid w:val="00A63A4A"/>
    <w:rsid w:val="00A71851"/>
    <w:rsid w:val="00A71FF4"/>
    <w:rsid w:val="00A73B17"/>
    <w:rsid w:val="00A81DDE"/>
    <w:rsid w:val="00A83CA3"/>
    <w:rsid w:val="00A8489E"/>
    <w:rsid w:val="00A95172"/>
    <w:rsid w:val="00AA001A"/>
    <w:rsid w:val="00AB02A7"/>
    <w:rsid w:val="00AB0CC9"/>
    <w:rsid w:val="00AB4D59"/>
    <w:rsid w:val="00AC133B"/>
    <w:rsid w:val="00AC29F3"/>
    <w:rsid w:val="00AC56DC"/>
    <w:rsid w:val="00AD1CF9"/>
    <w:rsid w:val="00AD2DB8"/>
    <w:rsid w:val="00AD3F32"/>
    <w:rsid w:val="00AD5E9F"/>
    <w:rsid w:val="00AD7C93"/>
    <w:rsid w:val="00AD7EBB"/>
    <w:rsid w:val="00AF01E6"/>
    <w:rsid w:val="00AF07F2"/>
    <w:rsid w:val="00AF2997"/>
    <w:rsid w:val="00AF2BDE"/>
    <w:rsid w:val="00AF68FF"/>
    <w:rsid w:val="00B00984"/>
    <w:rsid w:val="00B04F0B"/>
    <w:rsid w:val="00B0635E"/>
    <w:rsid w:val="00B06C64"/>
    <w:rsid w:val="00B112AD"/>
    <w:rsid w:val="00B138F5"/>
    <w:rsid w:val="00B1670A"/>
    <w:rsid w:val="00B1675E"/>
    <w:rsid w:val="00B17689"/>
    <w:rsid w:val="00B2053F"/>
    <w:rsid w:val="00B21389"/>
    <w:rsid w:val="00B231E5"/>
    <w:rsid w:val="00B242DD"/>
    <w:rsid w:val="00B258C6"/>
    <w:rsid w:val="00B674E1"/>
    <w:rsid w:val="00B82B9E"/>
    <w:rsid w:val="00B86A4C"/>
    <w:rsid w:val="00B86D2A"/>
    <w:rsid w:val="00B87842"/>
    <w:rsid w:val="00B94CDD"/>
    <w:rsid w:val="00B94D99"/>
    <w:rsid w:val="00B95790"/>
    <w:rsid w:val="00BA06A2"/>
    <w:rsid w:val="00BA558E"/>
    <w:rsid w:val="00BA55BE"/>
    <w:rsid w:val="00BA606A"/>
    <w:rsid w:val="00BB32D3"/>
    <w:rsid w:val="00BC1001"/>
    <w:rsid w:val="00BC2477"/>
    <w:rsid w:val="00BC2B5B"/>
    <w:rsid w:val="00BD73CA"/>
    <w:rsid w:val="00BD7E31"/>
    <w:rsid w:val="00BE25A0"/>
    <w:rsid w:val="00BE55B7"/>
    <w:rsid w:val="00BF0955"/>
    <w:rsid w:val="00C02B87"/>
    <w:rsid w:val="00C112CE"/>
    <w:rsid w:val="00C126F1"/>
    <w:rsid w:val="00C14EC6"/>
    <w:rsid w:val="00C22D54"/>
    <w:rsid w:val="00C26698"/>
    <w:rsid w:val="00C320FD"/>
    <w:rsid w:val="00C329AB"/>
    <w:rsid w:val="00C368AF"/>
    <w:rsid w:val="00C4086D"/>
    <w:rsid w:val="00C429B7"/>
    <w:rsid w:val="00C457CB"/>
    <w:rsid w:val="00C50236"/>
    <w:rsid w:val="00C52079"/>
    <w:rsid w:val="00C57066"/>
    <w:rsid w:val="00C60617"/>
    <w:rsid w:val="00C623B1"/>
    <w:rsid w:val="00C65CAD"/>
    <w:rsid w:val="00C72134"/>
    <w:rsid w:val="00C730FA"/>
    <w:rsid w:val="00C73A01"/>
    <w:rsid w:val="00C84854"/>
    <w:rsid w:val="00C907A8"/>
    <w:rsid w:val="00C919B0"/>
    <w:rsid w:val="00C91F02"/>
    <w:rsid w:val="00C939E3"/>
    <w:rsid w:val="00C94861"/>
    <w:rsid w:val="00C96121"/>
    <w:rsid w:val="00CA1896"/>
    <w:rsid w:val="00CA1F78"/>
    <w:rsid w:val="00CA2F10"/>
    <w:rsid w:val="00CA3B5D"/>
    <w:rsid w:val="00CB1CFF"/>
    <w:rsid w:val="00CB382D"/>
    <w:rsid w:val="00CB5B28"/>
    <w:rsid w:val="00CB7FD9"/>
    <w:rsid w:val="00CC024C"/>
    <w:rsid w:val="00CC03AD"/>
    <w:rsid w:val="00CC0653"/>
    <w:rsid w:val="00CC219C"/>
    <w:rsid w:val="00CC3FAA"/>
    <w:rsid w:val="00CC7134"/>
    <w:rsid w:val="00CD5556"/>
    <w:rsid w:val="00CF5371"/>
    <w:rsid w:val="00CF7059"/>
    <w:rsid w:val="00CF76DD"/>
    <w:rsid w:val="00D0208D"/>
    <w:rsid w:val="00D03077"/>
    <w:rsid w:val="00D0323A"/>
    <w:rsid w:val="00D0559F"/>
    <w:rsid w:val="00D064B5"/>
    <w:rsid w:val="00D077E9"/>
    <w:rsid w:val="00D13768"/>
    <w:rsid w:val="00D15FB6"/>
    <w:rsid w:val="00D16409"/>
    <w:rsid w:val="00D17AA3"/>
    <w:rsid w:val="00D30C1E"/>
    <w:rsid w:val="00D32FD3"/>
    <w:rsid w:val="00D33205"/>
    <w:rsid w:val="00D42CB7"/>
    <w:rsid w:val="00D43547"/>
    <w:rsid w:val="00D46F63"/>
    <w:rsid w:val="00D46F6D"/>
    <w:rsid w:val="00D5413D"/>
    <w:rsid w:val="00D545C1"/>
    <w:rsid w:val="00D552D1"/>
    <w:rsid w:val="00D570A9"/>
    <w:rsid w:val="00D57D48"/>
    <w:rsid w:val="00D62091"/>
    <w:rsid w:val="00D64147"/>
    <w:rsid w:val="00D70065"/>
    <w:rsid w:val="00D70D02"/>
    <w:rsid w:val="00D7252E"/>
    <w:rsid w:val="00D72F30"/>
    <w:rsid w:val="00D74458"/>
    <w:rsid w:val="00D770C7"/>
    <w:rsid w:val="00D82E6A"/>
    <w:rsid w:val="00D86945"/>
    <w:rsid w:val="00D87788"/>
    <w:rsid w:val="00D90290"/>
    <w:rsid w:val="00D915AA"/>
    <w:rsid w:val="00D91D4C"/>
    <w:rsid w:val="00D93069"/>
    <w:rsid w:val="00D950EF"/>
    <w:rsid w:val="00D95509"/>
    <w:rsid w:val="00D955F4"/>
    <w:rsid w:val="00DA47E6"/>
    <w:rsid w:val="00DC0229"/>
    <w:rsid w:val="00DC64ED"/>
    <w:rsid w:val="00DC6CF8"/>
    <w:rsid w:val="00DC706A"/>
    <w:rsid w:val="00DC7914"/>
    <w:rsid w:val="00DD1331"/>
    <w:rsid w:val="00DD152F"/>
    <w:rsid w:val="00DD3A73"/>
    <w:rsid w:val="00DD53CC"/>
    <w:rsid w:val="00DE07C7"/>
    <w:rsid w:val="00DE213F"/>
    <w:rsid w:val="00DE5B0A"/>
    <w:rsid w:val="00DE5F39"/>
    <w:rsid w:val="00DE5F6E"/>
    <w:rsid w:val="00DE7787"/>
    <w:rsid w:val="00DF027C"/>
    <w:rsid w:val="00DF3C36"/>
    <w:rsid w:val="00DF4600"/>
    <w:rsid w:val="00DF7194"/>
    <w:rsid w:val="00E00A32"/>
    <w:rsid w:val="00E07DC0"/>
    <w:rsid w:val="00E13A41"/>
    <w:rsid w:val="00E15FFA"/>
    <w:rsid w:val="00E17A3C"/>
    <w:rsid w:val="00E22ACD"/>
    <w:rsid w:val="00E27476"/>
    <w:rsid w:val="00E36CE1"/>
    <w:rsid w:val="00E51296"/>
    <w:rsid w:val="00E620B0"/>
    <w:rsid w:val="00E623C1"/>
    <w:rsid w:val="00E638E0"/>
    <w:rsid w:val="00E70312"/>
    <w:rsid w:val="00E710A0"/>
    <w:rsid w:val="00E76035"/>
    <w:rsid w:val="00E81B40"/>
    <w:rsid w:val="00E828F9"/>
    <w:rsid w:val="00E9244C"/>
    <w:rsid w:val="00E92881"/>
    <w:rsid w:val="00EA4F61"/>
    <w:rsid w:val="00ED41BF"/>
    <w:rsid w:val="00ED4DF4"/>
    <w:rsid w:val="00EE2125"/>
    <w:rsid w:val="00EE40F1"/>
    <w:rsid w:val="00EF1D1C"/>
    <w:rsid w:val="00EF2598"/>
    <w:rsid w:val="00EF555B"/>
    <w:rsid w:val="00EF7B24"/>
    <w:rsid w:val="00F027BB"/>
    <w:rsid w:val="00F0502C"/>
    <w:rsid w:val="00F069F1"/>
    <w:rsid w:val="00F078B0"/>
    <w:rsid w:val="00F1040D"/>
    <w:rsid w:val="00F11DCF"/>
    <w:rsid w:val="00F162EA"/>
    <w:rsid w:val="00F1717F"/>
    <w:rsid w:val="00F2539E"/>
    <w:rsid w:val="00F264F1"/>
    <w:rsid w:val="00F266C6"/>
    <w:rsid w:val="00F30AAD"/>
    <w:rsid w:val="00F31D89"/>
    <w:rsid w:val="00F33571"/>
    <w:rsid w:val="00F35175"/>
    <w:rsid w:val="00F3638F"/>
    <w:rsid w:val="00F401BE"/>
    <w:rsid w:val="00F41289"/>
    <w:rsid w:val="00F45147"/>
    <w:rsid w:val="00F45F0D"/>
    <w:rsid w:val="00F50F8E"/>
    <w:rsid w:val="00F52D27"/>
    <w:rsid w:val="00F5315D"/>
    <w:rsid w:val="00F552AA"/>
    <w:rsid w:val="00F55657"/>
    <w:rsid w:val="00F55ED7"/>
    <w:rsid w:val="00F67FE7"/>
    <w:rsid w:val="00F80CAB"/>
    <w:rsid w:val="00F82C74"/>
    <w:rsid w:val="00F83527"/>
    <w:rsid w:val="00F835C3"/>
    <w:rsid w:val="00F83E25"/>
    <w:rsid w:val="00F85467"/>
    <w:rsid w:val="00F85B52"/>
    <w:rsid w:val="00FA118F"/>
    <w:rsid w:val="00FA20BB"/>
    <w:rsid w:val="00FA232D"/>
    <w:rsid w:val="00FA6DF1"/>
    <w:rsid w:val="00FB6F1C"/>
    <w:rsid w:val="00FB702B"/>
    <w:rsid w:val="00FC0DB6"/>
    <w:rsid w:val="00FC123D"/>
    <w:rsid w:val="00FC3172"/>
    <w:rsid w:val="00FC3F38"/>
    <w:rsid w:val="00FD2763"/>
    <w:rsid w:val="00FD583F"/>
    <w:rsid w:val="00FD63F6"/>
    <w:rsid w:val="00FD65B6"/>
    <w:rsid w:val="00FD7488"/>
    <w:rsid w:val="00FE32E4"/>
    <w:rsid w:val="00FE3BDF"/>
    <w:rsid w:val="00FE5157"/>
    <w:rsid w:val="00FED3A5"/>
    <w:rsid w:val="00FF01FC"/>
    <w:rsid w:val="00FF16B4"/>
    <w:rsid w:val="00FF400F"/>
    <w:rsid w:val="00FF43F8"/>
    <w:rsid w:val="00FF4483"/>
    <w:rsid w:val="00FF62F1"/>
    <w:rsid w:val="018A4A28"/>
    <w:rsid w:val="027C4938"/>
    <w:rsid w:val="0303FEED"/>
    <w:rsid w:val="0384D8C5"/>
    <w:rsid w:val="042E2A54"/>
    <w:rsid w:val="0431CFD5"/>
    <w:rsid w:val="047C96AC"/>
    <w:rsid w:val="04F075EA"/>
    <w:rsid w:val="056043A4"/>
    <w:rsid w:val="065E7E80"/>
    <w:rsid w:val="0685C51E"/>
    <w:rsid w:val="0771C2C4"/>
    <w:rsid w:val="078407B3"/>
    <w:rsid w:val="07CC26F9"/>
    <w:rsid w:val="085DD59A"/>
    <w:rsid w:val="08A2CC89"/>
    <w:rsid w:val="08BC92E1"/>
    <w:rsid w:val="08F89E60"/>
    <w:rsid w:val="096FA002"/>
    <w:rsid w:val="09BCCE68"/>
    <w:rsid w:val="09E929DA"/>
    <w:rsid w:val="0A543877"/>
    <w:rsid w:val="0AB8A61F"/>
    <w:rsid w:val="0AC658A5"/>
    <w:rsid w:val="0B4B5569"/>
    <w:rsid w:val="0BB6045B"/>
    <w:rsid w:val="0C834502"/>
    <w:rsid w:val="0CEAF7D0"/>
    <w:rsid w:val="0D489E1A"/>
    <w:rsid w:val="0D6CE4C8"/>
    <w:rsid w:val="0D945D3C"/>
    <w:rsid w:val="0D9AB670"/>
    <w:rsid w:val="0D9B8079"/>
    <w:rsid w:val="0E3B4B00"/>
    <w:rsid w:val="0E70292A"/>
    <w:rsid w:val="0F4F8F53"/>
    <w:rsid w:val="100AC91F"/>
    <w:rsid w:val="10451399"/>
    <w:rsid w:val="10A0A557"/>
    <w:rsid w:val="10AC403F"/>
    <w:rsid w:val="11F33FA0"/>
    <w:rsid w:val="12123411"/>
    <w:rsid w:val="1265DD9A"/>
    <w:rsid w:val="1283EB19"/>
    <w:rsid w:val="12DFAC85"/>
    <w:rsid w:val="13D5FA2F"/>
    <w:rsid w:val="148304CA"/>
    <w:rsid w:val="14A6998A"/>
    <w:rsid w:val="14EF7528"/>
    <w:rsid w:val="15967BDF"/>
    <w:rsid w:val="164CA78E"/>
    <w:rsid w:val="1696B053"/>
    <w:rsid w:val="16B9D6A2"/>
    <w:rsid w:val="17402D18"/>
    <w:rsid w:val="174D8D11"/>
    <w:rsid w:val="18092830"/>
    <w:rsid w:val="1836456A"/>
    <w:rsid w:val="186C0FB5"/>
    <w:rsid w:val="18A6ADCA"/>
    <w:rsid w:val="19A2174F"/>
    <w:rsid w:val="19D0EF5C"/>
    <w:rsid w:val="1A13D1F3"/>
    <w:rsid w:val="1A248B52"/>
    <w:rsid w:val="1A69BA31"/>
    <w:rsid w:val="1ACB6FEA"/>
    <w:rsid w:val="1B0FCF61"/>
    <w:rsid w:val="1B8F453C"/>
    <w:rsid w:val="1BAFA87D"/>
    <w:rsid w:val="1C23457B"/>
    <w:rsid w:val="1E23340D"/>
    <w:rsid w:val="1E679384"/>
    <w:rsid w:val="1E71B447"/>
    <w:rsid w:val="1E77D23C"/>
    <w:rsid w:val="1E975643"/>
    <w:rsid w:val="1F6474D8"/>
    <w:rsid w:val="203F6697"/>
    <w:rsid w:val="20757FA3"/>
    <w:rsid w:val="21A4AB69"/>
    <w:rsid w:val="21A50842"/>
    <w:rsid w:val="21DB69C9"/>
    <w:rsid w:val="2275097F"/>
    <w:rsid w:val="22D690C0"/>
    <w:rsid w:val="22E79568"/>
    <w:rsid w:val="22F838C7"/>
    <w:rsid w:val="23338993"/>
    <w:rsid w:val="23EA3552"/>
    <w:rsid w:val="23EF54BE"/>
    <w:rsid w:val="247A109C"/>
    <w:rsid w:val="25889AA0"/>
    <w:rsid w:val="25D4B217"/>
    <w:rsid w:val="2724E52F"/>
    <w:rsid w:val="28103C32"/>
    <w:rsid w:val="281D1657"/>
    <w:rsid w:val="28F42514"/>
    <w:rsid w:val="28FF05FC"/>
    <w:rsid w:val="2952AB87"/>
    <w:rsid w:val="29FF172B"/>
    <w:rsid w:val="2B33D403"/>
    <w:rsid w:val="2C90DCBC"/>
    <w:rsid w:val="2CE0AD65"/>
    <w:rsid w:val="2D6DD270"/>
    <w:rsid w:val="2DE5A08E"/>
    <w:rsid w:val="2E3E415F"/>
    <w:rsid w:val="2F5BDEB4"/>
    <w:rsid w:val="2F7E5462"/>
    <w:rsid w:val="30732763"/>
    <w:rsid w:val="30AE8946"/>
    <w:rsid w:val="316F5A6A"/>
    <w:rsid w:val="31EFE285"/>
    <w:rsid w:val="32ECB031"/>
    <w:rsid w:val="3378467E"/>
    <w:rsid w:val="33DD38C9"/>
    <w:rsid w:val="34910590"/>
    <w:rsid w:val="3493A2A3"/>
    <w:rsid w:val="354F78D4"/>
    <w:rsid w:val="37D84D92"/>
    <w:rsid w:val="38223593"/>
    <w:rsid w:val="38676574"/>
    <w:rsid w:val="38B12A5A"/>
    <w:rsid w:val="38D7ED8C"/>
    <w:rsid w:val="38E58014"/>
    <w:rsid w:val="3A4F1A7F"/>
    <w:rsid w:val="3AF4E809"/>
    <w:rsid w:val="3B43DC42"/>
    <w:rsid w:val="3BD8D61B"/>
    <w:rsid w:val="3BDA1761"/>
    <w:rsid w:val="3BF20636"/>
    <w:rsid w:val="3C2FD9E8"/>
    <w:rsid w:val="3E6E1F75"/>
    <w:rsid w:val="3E983136"/>
    <w:rsid w:val="3EB0026A"/>
    <w:rsid w:val="3EB414BB"/>
    <w:rsid w:val="3F365CB4"/>
    <w:rsid w:val="40CC67C5"/>
    <w:rsid w:val="410CFE3F"/>
    <w:rsid w:val="416BF130"/>
    <w:rsid w:val="41AB0675"/>
    <w:rsid w:val="41C725BC"/>
    <w:rsid w:val="420920EF"/>
    <w:rsid w:val="4346CECB"/>
    <w:rsid w:val="43904DAE"/>
    <w:rsid w:val="43B00C68"/>
    <w:rsid w:val="43B789B4"/>
    <w:rsid w:val="441382BE"/>
    <w:rsid w:val="44CAE3F3"/>
    <w:rsid w:val="45DF18F3"/>
    <w:rsid w:val="479C173A"/>
    <w:rsid w:val="47B903FB"/>
    <w:rsid w:val="47C6BF99"/>
    <w:rsid w:val="48CD4A0E"/>
    <w:rsid w:val="4A75D5A4"/>
    <w:rsid w:val="4ABACC93"/>
    <w:rsid w:val="4B0DB40A"/>
    <w:rsid w:val="4B39490B"/>
    <w:rsid w:val="4B625239"/>
    <w:rsid w:val="4B6E0802"/>
    <w:rsid w:val="4D49D8C9"/>
    <w:rsid w:val="4E4C4538"/>
    <w:rsid w:val="4E4F9C79"/>
    <w:rsid w:val="4EA3404C"/>
    <w:rsid w:val="4FEF7055"/>
    <w:rsid w:val="5124EB06"/>
    <w:rsid w:val="52E9DBA3"/>
    <w:rsid w:val="537A1606"/>
    <w:rsid w:val="53D1712B"/>
    <w:rsid w:val="53DE26AD"/>
    <w:rsid w:val="550BC540"/>
    <w:rsid w:val="555DFA69"/>
    <w:rsid w:val="5567EA48"/>
    <w:rsid w:val="55A61F38"/>
    <w:rsid w:val="56AB0DBD"/>
    <w:rsid w:val="56D0D372"/>
    <w:rsid w:val="572D0BEC"/>
    <w:rsid w:val="5755FAF8"/>
    <w:rsid w:val="57C6EFC6"/>
    <w:rsid w:val="58719E77"/>
    <w:rsid w:val="58AD6BE2"/>
    <w:rsid w:val="599D3E59"/>
    <w:rsid w:val="59C2E5CD"/>
    <w:rsid w:val="59F4D0E5"/>
    <w:rsid w:val="5ADCAB3E"/>
    <w:rsid w:val="5B93A136"/>
    <w:rsid w:val="5BD71B09"/>
    <w:rsid w:val="5C284EA4"/>
    <w:rsid w:val="5CFC9793"/>
    <w:rsid w:val="5D441800"/>
    <w:rsid w:val="5D6CA339"/>
    <w:rsid w:val="5E0DEDF4"/>
    <w:rsid w:val="5E312018"/>
    <w:rsid w:val="5F72B7EE"/>
    <w:rsid w:val="60FD019A"/>
    <w:rsid w:val="610FB173"/>
    <w:rsid w:val="61429E76"/>
    <w:rsid w:val="61F137A9"/>
    <w:rsid w:val="62CF2C3E"/>
    <w:rsid w:val="64108B15"/>
    <w:rsid w:val="645D1EF0"/>
    <w:rsid w:val="650BBF92"/>
    <w:rsid w:val="6698E4D2"/>
    <w:rsid w:val="67C235FA"/>
    <w:rsid w:val="68F221C0"/>
    <w:rsid w:val="69560D20"/>
    <w:rsid w:val="6983D3F0"/>
    <w:rsid w:val="69D4C85B"/>
    <w:rsid w:val="6B791EE0"/>
    <w:rsid w:val="6BA9C500"/>
    <w:rsid w:val="6C6147D8"/>
    <w:rsid w:val="6CA3A37E"/>
    <w:rsid w:val="6D59013E"/>
    <w:rsid w:val="6D9F2BBE"/>
    <w:rsid w:val="6DB41E7C"/>
    <w:rsid w:val="6EBB8B7D"/>
    <w:rsid w:val="6EC01E09"/>
    <w:rsid w:val="6F28B996"/>
    <w:rsid w:val="6F583106"/>
    <w:rsid w:val="6F844831"/>
    <w:rsid w:val="6FB73AFB"/>
    <w:rsid w:val="6FE105BC"/>
    <w:rsid w:val="6FE53BF9"/>
    <w:rsid w:val="70251B31"/>
    <w:rsid w:val="703CCB16"/>
    <w:rsid w:val="70BBBF90"/>
    <w:rsid w:val="7207660B"/>
    <w:rsid w:val="736F2C68"/>
    <w:rsid w:val="743AA7BB"/>
    <w:rsid w:val="744ADF33"/>
    <w:rsid w:val="7519B968"/>
    <w:rsid w:val="7540AF66"/>
    <w:rsid w:val="757BD3C8"/>
    <w:rsid w:val="75EA3C64"/>
    <w:rsid w:val="76862E67"/>
    <w:rsid w:val="76DF91F3"/>
    <w:rsid w:val="7884BC74"/>
    <w:rsid w:val="79DC545B"/>
    <w:rsid w:val="7AB31AC2"/>
    <w:rsid w:val="7C1585C2"/>
    <w:rsid w:val="7C991707"/>
    <w:rsid w:val="7D0BE059"/>
    <w:rsid w:val="7FA2564F"/>
    <w:rsid w:val="7FAEF0D3"/>
    <w:rsid w:val="7FB9BC05"/>
    <w:rsid w:val="7FDB7C47"/>
    <w:rsid w:val="7FEA1965"/>
    <w:rsid w:val="7FF62D67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CCD51EB6-A877-4150-A8B8-8D695EFE4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C0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20272"/>
    <w:pPr>
      <w:spacing w:before="120"/>
    </w:pPr>
    <w:rPr>
      <w:rFonts w:cstheme="minorHAnsi"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99"/>
    <w:unhideWhenUsed/>
    <w:rsid w:val="00820272"/>
    <w:pPr>
      <w:spacing w:before="120"/>
      <w:ind w:left="280"/>
    </w:pPr>
    <w:rPr>
      <w:rFonts w:cstheme="minorHAnsi"/>
      <w:bCs/>
      <w:sz w:val="22"/>
    </w:rPr>
  </w:style>
  <w:style w:type="paragraph" w:styleId="TDC3">
    <w:name w:val="toc 3"/>
    <w:basedOn w:val="Normal"/>
    <w:next w:val="Normal"/>
    <w:autoRedefine/>
    <w:uiPriority w:val="99"/>
    <w:unhideWhenUsed/>
    <w:rsid w:val="00820272"/>
    <w:pPr>
      <w:ind w:left="560"/>
    </w:pPr>
    <w:rPr>
      <w:rFonts w:cstheme="minorHAnsi"/>
      <w:b w:val="0"/>
      <w:sz w:val="20"/>
      <w:szCs w:val="20"/>
    </w:rPr>
  </w:style>
  <w:style w:type="paragraph" w:styleId="TDC4">
    <w:name w:val="toc 4"/>
    <w:basedOn w:val="Normal"/>
    <w:next w:val="Normal"/>
    <w:autoRedefine/>
    <w:uiPriority w:val="99"/>
    <w:unhideWhenUsed/>
    <w:rsid w:val="00820272"/>
    <w:pPr>
      <w:ind w:left="840"/>
    </w:pPr>
    <w:rPr>
      <w:rFonts w:cstheme="minorHAnsi"/>
      <w:b w:val="0"/>
      <w:sz w:val="20"/>
      <w:szCs w:val="20"/>
    </w:rPr>
  </w:style>
  <w:style w:type="paragraph" w:styleId="TDC5">
    <w:name w:val="toc 5"/>
    <w:basedOn w:val="Normal"/>
    <w:next w:val="Normal"/>
    <w:autoRedefine/>
    <w:uiPriority w:val="99"/>
    <w:unhideWhenUsed/>
    <w:rsid w:val="00820272"/>
    <w:pPr>
      <w:ind w:left="1120"/>
    </w:pPr>
    <w:rPr>
      <w:rFonts w:cstheme="minorHAnsi"/>
      <w:b w:val="0"/>
      <w:sz w:val="20"/>
      <w:szCs w:val="20"/>
    </w:rPr>
  </w:style>
  <w:style w:type="paragraph" w:styleId="TDC6">
    <w:name w:val="toc 6"/>
    <w:basedOn w:val="Normal"/>
    <w:next w:val="Normal"/>
    <w:autoRedefine/>
    <w:uiPriority w:val="99"/>
    <w:unhideWhenUsed/>
    <w:rsid w:val="00820272"/>
    <w:pPr>
      <w:ind w:left="1400"/>
    </w:pPr>
    <w:rPr>
      <w:rFonts w:cstheme="minorHAnsi"/>
      <w:b w:val="0"/>
      <w:sz w:val="20"/>
      <w:szCs w:val="20"/>
    </w:rPr>
  </w:style>
  <w:style w:type="paragraph" w:styleId="TDC7">
    <w:name w:val="toc 7"/>
    <w:basedOn w:val="Normal"/>
    <w:next w:val="Normal"/>
    <w:autoRedefine/>
    <w:uiPriority w:val="99"/>
    <w:unhideWhenUsed/>
    <w:rsid w:val="00820272"/>
    <w:pPr>
      <w:ind w:left="1680"/>
    </w:pPr>
    <w:rPr>
      <w:rFonts w:cstheme="minorHAnsi"/>
      <w:b w:val="0"/>
      <w:sz w:val="20"/>
      <w:szCs w:val="20"/>
    </w:rPr>
  </w:style>
  <w:style w:type="paragraph" w:styleId="TDC8">
    <w:name w:val="toc 8"/>
    <w:basedOn w:val="Normal"/>
    <w:next w:val="Normal"/>
    <w:autoRedefine/>
    <w:uiPriority w:val="99"/>
    <w:unhideWhenUsed/>
    <w:rsid w:val="00820272"/>
    <w:pPr>
      <w:ind w:left="1960"/>
    </w:pPr>
    <w:rPr>
      <w:rFonts w:cstheme="minorHAnsi"/>
      <w:b w:val="0"/>
      <w:sz w:val="20"/>
      <w:szCs w:val="20"/>
    </w:rPr>
  </w:style>
  <w:style w:type="paragraph" w:styleId="TDC9">
    <w:name w:val="toc 9"/>
    <w:basedOn w:val="Normal"/>
    <w:next w:val="Normal"/>
    <w:autoRedefine/>
    <w:uiPriority w:val="99"/>
    <w:unhideWhenUsed/>
    <w:rsid w:val="00820272"/>
    <w:pPr>
      <w:ind w:left="2240"/>
    </w:pPr>
    <w:rPr>
      <w:rFonts w:cstheme="minorHAnsi"/>
      <w:b w:val="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20272"/>
    <w:rPr>
      <w:color w:val="3592C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074A20"/>
    <w:rPr>
      <w:color w:val="3592CF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D82E6A"/>
    <w:pPr>
      <w:keepLines/>
      <w:spacing w:before="480" w:after="0"/>
      <w:outlineLvl w:val="9"/>
    </w:pPr>
    <w:rPr>
      <w:bCs/>
      <w:color w:val="013A57" w:themeColor="accent1" w:themeShade="BF"/>
      <w:kern w:val="0"/>
      <w:sz w:val="28"/>
      <w:szCs w:val="2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BE121E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rial"/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181575"/>
    <w:rsid w:val="00255E7B"/>
    <w:rsid w:val="00260B2D"/>
    <w:rsid w:val="002B46EA"/>
    <w:rsid w:val="00333774"/>
    <w:rsid w:val="005F61FF"/>
    <w:rsid w:val="00602AD2"/>
    <w:rsid w:val="006C6366"/>
    <w:rsid w:val="007A2892"/>
    <w:rsid w:val="007C02A7"/>
    <w:rsid w:val="007F2D92"/>
    <w:rsid w:val="008D17B4"/>
    <w:rsid w:val="00AD0DE9"/>
    <w:rsid w:val="00B71409"/>
    <w:rsid w:val="00BE121E"/>
    <w:rsid w:val="00CD10A9"/>
    <w:rsid w:val="00E723D2"/>
    <w:rsid w:val="00F73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19D41-58A3-4B8F-A062-91A08ABB4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C:\Users\omenp\AppData\Roaming\Microsoft\Templates\Informe .dotx</Template>
  <TotalTime>0</TotalTime>
  <Pages>10</Pages>
  <Words>1490</Words>
  <Characters>8195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9666</CharactersWithSpaces>
  <SharedDoc>false</SharedDoc>
  <HLinks>
    <vt:vector size="54" baseType="variant"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_Toc121307599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_Toc121307598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_Toc121307597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_Toc121307596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_Toc121307595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_Toc121307594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_Toc121307593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_Toc121307592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_Toc121307591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 edu</dc:creator>
  <cp:keywords/>
  <cp:lastModifiedBy>Eduardo Blanco Bielsa</cp:lastModifiedBy>
  <cp:revision>2</cp:revision>
  <cp:lastPrinted>2022-11-08T07:09:00Z</cp:lastPrinted>
  <dcterms:created xsi:type="dcterms:W3CDTF">2022-12-11T20:11:00Z</dcterms:created>
  <dcterms:modified xsi:type="dcterms:W3CDTF">2022-12-11T20:11:00Z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